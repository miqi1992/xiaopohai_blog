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717ACB">
      <w:pPr>
        <w:pStyle w:val="ab"/>
        <w:spacing w:line="240" w:lineRule="atLeast"/>
        <w:rPr>
          <w:rFonts w:ascii="宋体" w:eastAsia="宋体" w:hAnsi="宋体"/>
          <w:b w:val="0"/>
        </w:rPr>
      </w:pPr>
      <w:r>
        <w:rPr>
          <w:rFonts w:ascii="宋体" w:eastAsia="宋体" w:hAnsi="宋体"/>
          <w:b w:val="0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C7D5EAD" wp14:editId="2A04171A">
                <wp:simplePos x="0" y="0"/>
                <wp:positionH relativeFrom="column">
                  <wp:posOffset>512445</wp:posOffset>
                </wp:positionH>
                <wp:positionV relativeFrom="paragraph">
                  <wp:posOffset>333375</wp:posOffset>
                </wp:positionV>
                <wp:extent cx="4283710" cy="1959610"/>
                <wp:effectExtent l="0" t="635" r="2540" b="1905"/>
                <wp:wrapNone/>
                <wp:docPr id="1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3710" cy="1959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21B7" w:rsidRDefault="00B421B7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52"/>
                                <w:szCs w:val="52"/>
                              </w:rPr>
                              <w:t>会员体系乘客端</w:t>
                            </w:r>
                          </w:p>
                          <w:p w:rsidR="00B421B7" w:rsidRDefault="00B421B7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52"/>
                                <w:szCs w:val="52"/>
                              </w:rPr>
                              <w:t>（不区分业务线）</w:t>
                            </w:r>
                          </w:p>
                          <w:p w:rsidR="00B421B7" w:rsidRPr="00D54DC6" w:rsidRDefault="00B421B7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52"/>
                                <w:szCs w:val="52"/>
                              </w:rPr>
                            </w:pPr>
                          </w:p>
                          <w:p w:rsidR="00B421B7" w:rsidRDefault="00B421B7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b/>
                                <w:sz w:val="52"/>
                                <w:szCs w:val="52"/>
                              </w:rPr>
                              <w:t>产品详细设计说明书</w:t>
                            </w:r>
                          </w:p>
                          <w:p w:rsidR="00B421B7" w:rsidRPr="00D25C00" w:rsidRDefault="00B421B7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B421B7" w:rsidRDefault="00B421B7">
                            <w:pPr>
                              <w:pStyle w:val="ab"/>
                              <w:rPr>
                                <w:rFonts w:ascii="宋体" w:eastAsia="宋体" w:hAnsi="宋体"/>
                                <w:sz w:val="52"/>
                                <w:szCs w:val="52"/>
                              </w:rPr>
                            </w:pPr>
                          </w:p>
                          <w:p w:rsidR="00B421B7" w:rsidRDefault="00B421B7">
                            <w:pPr>
                              <w:pStyle w:val="ab"/>
                              <w:rPr>
                                <w:rFonts w:ascii="宋体" w:eastAsia="宋体" w:hAnsi="宋体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7D5EAD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40.35pt;margin-top:26.25pt;width:337.3pt;height:154.3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UcRfwIAAA8FAAAOAAAAZHJzL2Uyb0RvYy54bWysVNuO2yAQfa/Uf0C8Z22n3iS21lntpakq&#10;bS/Sbj+AGByjYoYCib2t+u8dcJLN9iJVVf2AGWY4czvDxeXQKbIT1knQFc3OUkqEroFLvanop4fV&#10;ZEGJ80xzpkCLij4KRy+XL19c9KYUU2hBcWEJgmhX9qairfemTBJXt6Jj7gyM0KhswHbMo2g3Cbes&#10;R/ROJdM0nSU9WG4s1MI5PL0dlXQZ8ZtG1P5D0zjhiaooxubjauO6DmuyvGDlxjLTynofBvuHKDom&#10;NTo9Qt0yz8jWyl+gOllbcND4sxq6BJpG1iLmgNlk6U/Z3LfMiJgLFseZY5nc/4Ot3+8+WiI59i6j&#10;RLMOe/QgBk+uYSD5LNSnN65Es3uDhn7Ac7SNuTpzB/VnRzTctExvxJW10LeCcYwvCzeTk6sjjgsg&#10;6/4dcPTDth4i0NDYLhQPy0EQHfv0eOxNiKXGw3y6eDXPUFWjLivOixkKwQcrD9eNdf6NgI6ETUUt&#10;Nj/Cs92d86PpwSR4c6AkX0mlomA36xtlyY4hUVbx26M/M1M6GGsI10bE8QSjRB9BF+KNjf9WZNM8&#10;vZ4Wk9VsMZ/kq/x8UszTxSTNiutiluZFfrv6HgLM8rKVnAt9J7U4kDDL/67J+3EY6RNpSPpQvJjU&#10;HzNM4/e7DDvpcSCV7Cq6OBqxMrT1teaYMys9k2rcJ89jj93AAhz+sSSRBKHvIwP8sB4QJTBjDfwR&#10;6WABm4WNxVcENy3Yr5T0OJEVdV+2zApK1FuNlCqyPA8jHIX8fD5FwZ5q1qcapmuEqqinZNze+HHs&#10;t8bKTYueRhJruEIaNjIS5CmqPXlx6mIy+xcijPWpHK2e3rHlDwAAAP//AwBQSwMEFAAGAAgAAAAh&#10;ANz4gwbfAAAACQEAAA8AAABkcnMvZG93bnJldi54bWxMj81OwzAQhO9IvIO1SNyok5akUYhToSoc&#10;QaJFKkc3XpKIeJ36pw1vjzmV42hGM99Um1mP7IzWDYYEpIsEGFJr1ECdgI/9y0MBzHlJSo6GUMAP&#10;OtjUtzeVLJW50Dued75jsYRcKQX03k8l567tUUu3MBNS9L6M1dJHaTuurLzEcj3yZZLkXMuB4kIv&#10;J9z22H7vghawPzSfLeaNDo/NNhSnU3i1hzch7u/m5ydgHmd/DcMffkSHOjIdTSDl2CigSNYxKSBb&#10;ZsCiv86yFbCjgFWepsDriv9/UP8CAAD//wMAUEsBAi0AFAAGAAgAAAAhALaDOJL+AAAA4QEAABMA&#10;AAAAAAAAAAAAAAAAAAAAAFtDb250ZW50X1R5cGVzXS54bWxQSwECLQAUAAYACAAAACEAOP0h/9YA&#10;AACUAQAACwAAAAAAAAAAAAAAAAAvAQAAX3JlbHMvLnJlbHNQSwECLQAUAAYACAAAACEAGU1HEX8C&#10;AAAPBQAADgAAAAAAAAAAAAAAAAAuAgAAZHJzL2Uyb0RvYy54bWxQSwECLQAUAAYACAAAACEA3PiD&#10;Bt8AAAAJAQAADwAAAAAAAAAAAAAAAADZBAAAZHJzL2Rvd25yZXYueG1sUEsFBgAAAAAEAAQA8wAA&#10;AOUFAAAAAA==&#10;" stroked="f" strokeweight="0">
                <v:textbox>
                  <w:txbxContent>
                    <w:p w:rsidR="00B421B7" w:rsidRDefault="00B421B7">
                      <w:pPr>
                        <w:jc w:val="center"/>
                        <w:rPr>
                          <w:rFonts w:ascii="宋体" w:hAnsi="宋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52"/>
                          <w:szCs w:val="52"/>
                        </w:rPr>
                        <w:t>会员体系乘客端</w:t>
                      </w:r>
                    </w:p>
                    <w:p w:rsidR="00B421B7" w:rsidRDefault="00B421B7">
                      <w:pPr>
                        <w:jc w:val="center"/>
                        <w:rPr>
                          <w:rFonts w:ascii="宋体" w:hAnsi="宋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52"/>
                          <w:szCs w:val="52"/>
                        </w:rPr>
                        <w:t>（不区分业务线）</w:t>
                      </w:r>
                    </w:p>
                    <w:p w:rsidR="00B421B7" w:rsidRPr="00D54DC6" w:rsidRDefault="00B421B7">
                      <w:pPr>
                        <w:jc w:val="center"/>
                        <w:rPr>
                          <w:rFonts w:ascii="宋体" w:hAnsi="宋体"/>
                          <w:b/>
                          <w:sz w:val="52"/>
                          <w:szCs w:val="52"/>
                        </w:rPr>
                      </w:pPr>
                    </w:p>
                    <w:p w:rsidR="00B421B7" w:rsidRDefault="00B421B7">
                      <w:pPr>
                        <w:jc w:val="center"/>
                        <w:rPr>
                          <w:rFonts w:ascii="宋体" w:hAnsi="宋体"/>
                          <w:b/>
                          <w:sz w:val="52"/>
                          <w:szCs w:val="52"/>
                        </w:rPr>
                      </w:pPr>
                      <w:r>
                        <w:rPr>
                          <w:rFonts w:ascii="宋体" w:hAnsi="宋体" w:hint="eastAsia"/>
                          <w:b/>
                          <w:sz w:val="52"/>
                          <w:szCs w:val="52"/>
                        </w:rPr>
                        <w:t>产品详细设计说明书</w:t>
                      </w:r>
                    </w:p>
                    <w:p w:rsidR="00B421B7" w:rsidRPr="00D25C00" w:rsidRDefault="00B421B7">
                      <w:pPr>
                        <w:jc w:val="center"/>
                        <w:rPr>
                          <w:rFonts w:ascii="宋体" w:hAnsi="宋体"/>
                          <w:b/>
                          <w:sz w:val="32"/>
                          <w:szCs w:val="32"/>
                        </w:rPr>
                      </w:pPr>
                    </w:p>
                    <w:p w:rsidR="00B421B7" w:rsidRDefault="00B421B7">
                      <w:pPr>
                        <w:pStyle w:val="ab"/>
                        <w:rPr>
                          <w:rFonts w:ascii="宋体" w:eastAsia="宋体" w:hAnsi="宋体"/>
                          <w:sz w:val="52"/>
                          <w:szCs w:val="52"/>
                        </w:rPr>
                      </w:pPr>
                    </w:p>
                    <w:p w:rsidR="00B421B7" w:rsidRDefault="00B421B7">
                      <w:pPr>
                        <w:pStyle w:val="ab"/>
                        <w:rPr>
                          <w:rFonts w:ascii="宋体" w:eastAsia="宋体" w:hAnsi="宋体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E66ED4">
      <w:pPr>
        <w:pStyle w:val="ab"/>
        <w:spacing w:line="240" w:lineRule="atLeast"/>
        <w:rPr>
          <w:rFonts w:ascii="宋体" w:eastAsia="宋体" w:hAnsi="宋体"/>
          <w:b w:val="0"/>
        </w:rPr>
      </w:pPr>
    </w:p>
    <w:p w:rsidR="00E66ED4" w:rsidRDefault="00FF0048">
      <w:pPr>
        <w:spacing w:before="120"/>
        <w:rPr>
          <w:b/>
          <w:sz w:val="28"/>
        </w:rPr>
      </w:pPr>
      <w:bookmarkStart w:id="0" w:name="_Hlk10044409"/>
      <w:r>
        <w:rPr>
          <w:rFonts w:hint="eastAsia"/>
          <w:b/>
          <w:sz w:val="28"/>
        </w:rPr>
        <w:t>版本信息</w:t>
      </w:r>
    </w:p>
    <w:tbl>
      <w:tblPr>
        <w:tblW w:w="87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5"/>
        <w:gridCol w:w="1176"/>
        <w:gridCol w:w="658"/>
        <w:gridCol w:w="5361"/>
        <w:gridCol w:w="882"/>
      </w:tblGrid>
      <w:tr w:rsidR="000358AC" w:rsidTr="00F47C1B">
        <w:trPr>
          <w:trHeight w:val="563"/>
          <w:jc w:val="center"/>
        </w:trPr>
        <w:tc>
          <w:tcPr>
            <w:tcW w:w="695" w:type="dxa"/>
            <w:shd w:val="clear" w:color="auto" w:fill="C0C0C0"/>
            <w:vAlign w:val="bottom"/>
          </w:tcPr>
          <w:p w:rsidR="000358AC" w:rsidRDefault="000358AC">
            <w:pPr>
              <w:spacing w:before="120"/>
              <w:jc w:val="center"/>
              <w:rPr>
                <w:rFonts w:ascii="宋体" w:hAnsi="宋体" w:cs="Arial"/>
                <w:b/>
                <w:szCs w:val="21"/>
              </w:rPr>
            </w:pPr>
            <w:r>
              <w:rPr>
                <w:rFonts w:ascii="宋体" w:hAnsi="宋体" w:cs="Arial" w:hint="eastAsia"/>
                <w:b/>
                <w:szCs w:val="21"/>
              </w:rPr>
              <w:t>版本</w:t>
            </w:r>
          </w:p>
        </w:tc>
        <w:tc>
          <w:tcPr>
            <w:tcW w:w="1176" w:type="dxa"/>
            <w:shd w:val="clear" w:color="auto" w:fill="C0C0C0"/>
            <w:vAlign w:val="bottom"/>
          </w:tcPr>
          <w:p w:rsidR="000358AC" w:rsidRDefault="000358AC">
            <w:pPr>
              <w:spacing w:before="120"/>
              <w:jc w:val="center"/>
              <w:rPr>
                <w:rFonts w:ascii="宋体" w:hAnsi="宋体" w:cs="Arial"/>
                <w:b/>
                <w:szCs w:val="21"/>
              </w:rPr>
            </w:pPr>
            <w:r>
              <w:rPr>
                <w:rFonts w:ascii="宋体" w:hAnsi="宋体" w:cs="Arial"/>
                <w:b/>
                <w:szCs w:val="21"/>
              </w:rPr>
              <w:t>时间</w:t>
            </w:r>
          </w:p>
        </w:tc>
        <w:tc>
          <w:tcPr>
            <w:tcW w:w="658" w:type="dxa"/>
            <w:shd w:val="clear" w:color="auto" w:fill="C0C0C0"/>
            <w:vAlign w:val="bottom"/>
          </w:tcPr>
          <w:p w:rsidR="000358AC" w:rsidRDefault="000358AC">
            <w:pPr>
              <w:spacing w:before="120"/>
              <w:jc w:val="center"/>
              <w:rPr>
                <w:rFonts w:ascii="宋体" w:hAnsi="宋体" w:cs="Arial"/>
                <w:b/>
                <w:szCs w:val="21"/>
              </w:rPr>
            </w:pPr>
            <w:r>
              <w:rPr>
                <w:rFonts w:ascii="宋体" w:hAnsi="宋体" w:cs="Arial" w:hint="eastAsia"/>
                <w:b/>
                <w:szCs w:val="21"/>
              </w:rPr>
              <w:t>状态</w:t>
            </w:r>
          </w:p>
        </w:tc>
        <w:tc>
          <w:tcPr>
            <w:tcW w:w="5361" w:type="dxa"/>
            <w:shd w:val="clear" w:color="auto" w:fill="C0C0C0"/>
            <w:vAlign w:val="bottom"/>
          </w:tcPr>
          <w:p w:rsidR="000358AC" w:rsidRDefault="000358AC">
            <w:pPr>
              <w:spacing w:before="120"/>
              <w:jc w:val="center"/>
              <w:rPr>
                <w:rFonts w:ascii="宋体" w:hAnsi="宋体" w:cs="Arial"/>
                <w:b/>
                <w:szCs w:val="21"/>
              </w:rPr>
            </w:pPr>
            <w:r>
              <w:rPr>
                <w:rFonts w:ascii="宋体" w:hAnsi="宋体" w:cs="Arial"/>
                <w:b/>
                <w:szCs w:val="21"/>
              </w:rPr>
              <w:t>简要描述</w:t>
            </w:r>
          </w:p>
        </w:tc>
        <w:tc>
          <w:tcPr>
            <w:tcW w:w="882" w:type="dxa"/>
            <w:shd w:val="clear" w:color="auto" w:fill="C0C0C0"/>
            <w:vAlign w:val="bottom"/>
          </w:tcPr>
          <w:p w:rsidR="000358AC" w:rsidRDefault="000358AC">
            <w:pPr>
              <w:spacing w:before="120"/>
              <w:jc w:val="center"/>
              <w:rPr>
                <w:rFonts w:ascii="宋体" w:hAnsi="宋体" w:cs="Arial"/>
                <w:b/>
                <w:szCs w:val="21"/>
              </w:rPr>
            </w:pPr>
            <w:r>
              <w:rPr>
                <w:rFonts w:ascii="宋体" w:hAnsi="宋体" w:cs="Arial" w:hint="eastAsia"/>
                <w:b/>
                <w:szCs w:val="21"/>
              </w:rPr>
              <w:t>更改人</w:t>
            </w:r>
          </w:p>
        </w:tc>
      </w:tr>
      <w:tr w:rsidR="000358AC" w:rsidRPr="000358AC" w:rsidTr="00F47C1B">
        <w:trPr>
          <w:trHeight w:val="402"/>
          <w:jc w:val="center"/>
        </w:trPr>
        <w:tc>
          <w:tcPr>
            <w:tcW w:w="695" w:type="dxa"/>
            <w:vAlign w:val="bottom"/>
          </w:tcPr>
          <w:p w:rsidR="000358AC" w:rsidRPr="000358AC" w:rsidRDefault="00767672" w:rsidP="000358AC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iCs/>
                <w:color w:val="auto"/>
                <w:sz w:val="18"/>
                <w:szCs w:val="18"/>
              </w:rPr>
              <w:t>1</w:t>
            </w:r>
            <w:r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  <w:t>.0.0</w:t>
            </w:r>
          </w:p>
        </w:tc>
        <w:tc>
          <w:tcPr>
            <w:tcW w:w="1176" w:type="dxa"/>
            <w:vAlign w:val="bottom"/>
          </w:tcPr>
          <w:p w:rsidR="000358AC" w:rsidRPr="000358AC" w:rsidRDefault="00767672" w:rsidP="001F768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iCs/>
                <w:color w:val="auto"/>
                <w:sz w:val="18"/>
                <w:szCs w:val="18"/>
              </w:rPr>
              <w:t>2</w:t>
            </w:r>
            <w:r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  <w:t>019/9/25</w:t>
            </w:r>
          </w:p>
        </w:tc>
        <w:tc>
          <w:tcPr>
            <w:tcW w:w="658" w:type="dxa"/>
            <w:vAlign w:val="bottom"/>
          </w:tcPr>
          <w:p w:rsidR="000358AC" w:rsidRPr="000358AC" w:rsidRDefault="00767672" w:rsidP="000358AC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iCs/>
                <w:color w:val="auto"/>
                <w:sz w:val="18"/>
                <w:szCs w:val="18"/>
              </w:rPr>
              <w:t>N</w:t>
            </w:r>
          </w:p>
        </w:tc>
        <w:tc>
          <w:tcPr>
            <w:tcW w:w="5361" w:type="dxa"/>
            <w:vAlign w:val="bottom"/>
          </w:tcPr>
          <w:p w:rsidR="000358AC" w:rsidRPr="000358AC" w:rsidRDefault="00767672" w:rsidP="000358AC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iCs/>
                <w:color w:val="auto"/>
                <w:sz w:val="18"/>
                <w:szCs w:val="18"/>
              </w:rPr>
              <w:t>新建初版</w:t>
            </w:r>
          </w:p>
        </w:tc>
        <w:tc>
          <w:tcPr>
            <w:tcW w:w="882" w:type="dxa"/>
            <w:vAlign w:val="bottom"/>
          </w:tcPr>
          <w:p w:rsidR="000358AC" w:rsidRPr="000358AC" w:rsidRDefault="00767672" w:rsidP="000358AC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  <w:r>
              <w:rPr>
                <w:rFonts w:ascii="宋体" w:eastAsia="宋体" w:hAnsi="宋体" w:cs="Arial" w:hint="eastAsia"/>
                <w:iCs/>
                <w:color w:val="auto"/>
                <w:sz w:val="18"/>
                <w:szCs w:val="18"/>
              </w:rPr>
              <w:t>邱文婷</w:t>
            </w:r>
          </w:p>
        </w:tc>
      </w:tr>
      <w:tr w:rsidR="00EE5204" w:rsidRPr="000358AC" w:rsidTr="00F47C1B">
        <w:trPr>
          <w:trHeight w:val="402"/>
          <w:jc w:val="center"/>
        </w:trPr>
        <w:tc>
          <w:tcPr>
            <w:tcW w:w="695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1176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658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5361" w:type="dxa"/>
            <w:vAlign w:val="bottom"/>
          </w:tcPr>
          <w:p w:rsidR="00EE5204" w:rsidRPr="000358AC" w:rsidRDefault="00EE5204" w:rsidP="001F768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882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</w:tr>
      <w:tr w:rsidR="00EE5204" w:rsidRPr="000358AC" w:rsidTr="00F47C1B">
        <w:trPr>
          <w:trHeight w:val="402"/>
          <w:jc w:val="center"/>
        </w:trPr>
        <w:tc>
          <w:tcPr>
            <w:tcW w:w="695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1176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658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5361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  <w:tc>
          <w:tcPr>
            <w:tcW w:w="882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eastAsia="宋体" w:hAnsi="宋体" w:cs="Arial"/>
                <w:iCs/>
                <w:color w:val="auto"/>
                <w:sz w:val="18"/>
                <w:szCs w:val="18"/>
              </w:rPr>
            </w:pPr>
          </w:p>
        </w:tc>
      </w:tr>
      <w:tr w:rsidR="00EE5204" w:rsidRPr="000358AC" w:rsidTr="00F47C1B">
        <w:trPr>
          <w:trHeight w:val="402"/>
          <w:jc w:val="center"/>
        </w:trPr>
        <w:tc>
          <w:tcPr>
            <w:tcW w:w="695" w:type="dxa"/>
            <w:vAlign w:val="bottom"/>
          </w:tcPr>
          <w:p w:rsidR="00EE5204" w:rsidRPr="000358AC" w:rsidRDefault="00EE5204" w:rsidP="00EE5204">
            <w:pPr>
              <w:rPr>
                <w:rFonts w:ascii="宋体" w:hAnsi="宋体" w:cs="Arial"/>
                <w:sz w:val="18"/>
                <w:szCs w:val="18"/>
              </w:rPr>
            </w:pPr>
          </w:p>
        </w:tc>
        <w:tc>
          <w:tcPr>
            <w:tcW w:w="1176" w:type="dxa"/>
            <w:vAlign w:val="bottom"/>
          </w:tcPr>
          <w:p w:rsidR="00EE5204" w:rsidRPr="000358AC" w:rsidRDefault="00EE5204" w:rsidP="00EE5204">
            <w:pPr>
              <w:rPr>
                <w:rFonts w:ascii="宋体" w:hAnsi="宋体" w:cs="Arial"/>
                <w:sz w:val="18"/>
                <w:szCs w:val="18"/>
              </w:rPr>
            </w:pPr>
          </w:p>
        </w:tc>
        <w:tc>
          <w:tcPr>
            <w:tcW w:w="658" w:type="dxa"/>
            <w:vAlign w:val="bottom"/>
          </w:tcPr>
          <w:p w:rsidR="00EE5204" w:rsidRPr="000358AC" w:rsidRDefault="00EE5204" w:rsidP="00EE5204">
            <w:pPr>
              <w:rPr>
                <w:rFonts w:ascii="宋体" w:hAnsi="宋体" w:cs="Arial"/>
                <w:sz w:val="18"/>
                <w:szCs w:val="18"/>
              </w:rPr>
            </w:pPr>
          </w:p>
        </w:tc>
        <w:tc>
          <w:tcPr>
            <w:tcW w:w="5361" w:type="dxa"/>
            <w:vAlign w:val="bottom"/>
          </w:tcPr>
          <w:p w:rsidR="00EE5204" w:rsidRPr="000358AC" w:rsidRDefault="00EE5204" w:rsidP="00EE5204">
            <w:pPr>
              <w:pStyle w:val="CellText"/>
              <w:spacing w:before="0" w:after="0"/>
              <w:rPr>
                <w:rFonts w:ascii="宋体" w:hAnsi="宋体" w:cs="Arial"/>
                <w:sz w:val="18"/>
                <w:szCs w:val="18"/>
              </w:rPr>
            </w:pPr>
          </w:p>
        </w:tc>
        <w:tc>
          <w:tcPr>
            <w:tcW w:w="882" w:type="dxa"/>
            <w:vAlign w:val="bottom"/>
          </w:tcPr>
          <w:p w:rsidR="00EE5204" w:rsidRPr="000358AC" w:rsidRDefault="00EE5204" w:rsidP="00EE5204">
            <w:pPr>
              <w:rPr>
                <w:rFonts w:ascii="宋体" w:hAnsi="宋体" w:cs="Arial"/>
                <w:sz w:val="18"/>
                <w:szCs w:val="18"/>
              </w:rPr>
            </w:pPr>
          </w:p>
        </w:tc>
      </w:tr>
    </w:tbl>
    <w:p w:rsidR="00E66ED4" w:rsidRDefault="00FF0048" w:rsidP="00014676">
      <w:pPr>
        <w:spacing w:beforeLines="100" w:before="312" w:afterLines="100" w:after="312"/>
        <w:rPr>
          <w:rFonts w:cs="Arial"/>
        </w:rPr>
      </w:pPr>
      <w:r>
        <w:rPr>
          <w:rFonts w:cs="Arial"/>
        </w:rPr>
        <w:t>注：</w:t>
      </w:r>
      <w:r>
        <w:rPr>
          <w:rFonts w:cs="Arial" w:hint="eastAsia"/>
        </w:rPr>
        <w:t>状态可以为</w:t>
      </w:r>
      <w:r>
        <w:rPr>
          <w:rFonts w:cs="Arial" w:hint="eastAsia"/>
        </w:rPr>
        <w:t>N-</w:t>
      </w:r>
      <w:r>
        <w:rPr>
          <w:rFonts w:cs="Arial" w:hint="eastAsia"/>
        </w:rPr>
        <w:t>新建、</w:t>
      </w:r>
      <w:r>
        <w:rPr>
          <w:rFonts w:cs="Arial"/>
        </w:rPr>
        <w:t>A-</w:t>
      </w:r>
      <w:r>
        <w:rPr>
          <w:rFonts w:cs="Arial"/>
        </w:rPr>
        <w:t>增加</w:t>
      </w:r>
      <w:r>
        <w:rPr>
          <w:rFonts w:cs="Arial" w:hint="eastAsia"/>
        </w:rPr>
        <w:t>、</w:t>
      </w:r>
      <w:r>
        <w:rPr>
          <w:rFonts w:cs="Arial"/>
        </w:rPr>
        <w:t>M-</w:t>
      </w:r>
      <w:r>
        <w:rPr>
          <w:rFonts w:cs="Arial"/>
        </w:rPr>
        <w:t>更改</w:t>
      </w:r>
      <w:r>
        <w:rPr>
          <w:rFonts w:cs="Arial" w:hint="eastAsia"/>
        </w:rPr>
        <w:t>、</w:t>
      </w:r>
      <w:r>
        <w:rPr>
          <w:rFonts w:cs="Arial"/>
        </w:rPr>
        <w:t>D-</w:t>
      </w:r>
      <w:r>
        <w:rPr>
          <w:rFonts w:cs="Arial"/>
        </w:rPr>
        <w:t>删除</w:t>
      </w:r>
      <w:r>
        <w:rPr>
          <w:rFonts w:cs="Arial" w:hint="eastAsia"/>
        </w:rPr>
        <w:t>。</w:t>
      </w:r>
    </w:p>
    <w:bookmarkEnd w:id="0"/>
    <w:p w:rsidR="00E66ED4" w:rsidRDefault="00E66ED4">
      <w:pPr>
        <w:jc w:val="center"/>
        <w:rPr>
          <w:rFonts w:ascii="宋体" w:hAnsi="宋体"/>
          <w:b/>
          <w:sz w:val="28"/>
          <w:szCs w:val="28"/>
        </w:rPr>
      </w:pPr>
    </w:p>
    <w:p w:rsidR="00FC5376" w:rsidRDefault="00FC5376" w:rsidP="00FC5376">
      <w:pPr>
        <w:spacing w:beforeLines="50" w:before="156" w:line="300" w:lineRule="auto"/>
        <w:jc w:val="center"/>
        <w:rPr>
          <w:rFonts w:hAnsi="宋体" w:cs="Arial"/>
          <w:szCs w:val="21"/>
        </w:rPr>
      </w:pPr>
      <w:r>
        <w:rPr>
          <w:rFonts w:hAnsi="宋体" w:cs="Arial" w:hint="eastAsia"/>
          <w:szCs w:val="21"/>
        </w:rPr>
        <w:t>南京领</w:t>
      </w:r>
      <w:proofErr w:type="gramStart"/>
      <w:r>
        <w:rPr>
          <w:rFonts w:hAnsi="宋体" w:cs="Arial" w:hint="eastAsia"/>
          <w:szCs w:val="21"/>
        </w:rPr>
        <w:t>行科技</w:t>
      </w:r>
      <w:proofErr w:type="gramEnd"/>
      <w:r>
        <w:rPr>
          <w:rFonts w:hAnsi="宋体" w:cs="Arial"/>
          <w:szCs w:val="21"/>
        </w:rPr>
        <w:t xml:space="preserve">  </w:t>
      </w:r>
      <w:r>
        <w:rPr>
          <w:rFonts w:hAnsi="宋体" w:cs="Arial"/>
          <w:szCs w:val="21"/>
        </w:rPr>
        <w:t>版权所有</w:t>
      </w:r>
    </w:p>
    <w:p w:rsidR="00FC5376" w:rsidRDefault="00FC5376" w:rsidP="00FC5376">
      <w:pPr>
        <w:jc w:val="center"/>
        <w:rPr>
          <w:rStyle w:val="BodyTextChar"/>
          <w:rFonts w:ascii="微软雅黑" w:eastAsia="微软雅黑" w:hAnsi="微软雅黑"/>
          <w:b/>
          <w:sz w:val="52"/>
          <w:szCs w:val="52"/>
          <w:lang w:eastAsia="zh-CN"/>
        </w:rPr>
      </w:pPr>
      <w:r>
        <w:rPr>
          <w:rFonts w:hAnsi="宋体" w:cs="Arial"/>
          <w:szCs w:val="21"/>
        </w:rPr>
        <w:t>www.</w:t>
      </w:r>
      <w:r>
        <w:rPr>
          <w:rFonts w:hAnsi="宋体" w:cs="Arial" w:hint="eastAsia"/>
          <w:szCs w:val="21"/>
        </w:rPr>
        <w:t>t</w:t>
      </w:r>
      <w:r>
        <w:rPr>
          <w:rFonts w:hAnsi="宋体" w:cs="Arial"/>
          <w:szCs w:val="21"/>
        </w:rPr>
        <w:t>3go.cn</w:t>
      </w:r>
    </w:p>
    <w:p w:rsidR="00E66ED4" w:rsidRDefault="00FF004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br w:type="page"/>
      </w:r>
      <w:r>
        <w:rPr>
          <w:rFonts w:ascii="宋体" w:hAnsi="宋体" w:hint="eastAsia"/>
          <w:b/>
          <w:sz w:val="28"/>
          <w:szCs w:val="28"/>
        </w:rPr>
        <w:lastRenderedPageBreak/>
        <w:t>目</w:t>
      </w:r>
      <w:r>
        <w:rPr>
          <w:rFonts w:ascii="宋体" w:hAnsi="宋体"/>
          <w:b/>
          <w:sz w:val="28"/>
          <w:szCs w:val="28"/>
        </w:rPr>
        <w:t xml:space="preserve">  </w:t>
      </w:r>
      <w:r>
        <w:rPr>
          <w:rFonts w:ascii="宋体" w:hAnsi="宋体" w:hint="eastAsia"/>
          <w:b/>
          <w:sz w:val="28"/>
          <w:szCs w:val="28"/>
        </w:rPr>
        <w:t>录</w:t>
      </w:r>
    </w:p>
    <w:p w:rsidR="00FC5376" w:rsidRDefault="007E39FE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r>
        <w:rPr>
          <w:rFonts w:ascii="宋体" w:hAnsi="宋体" w:cs="MS Shell Dlg 2"/>
          <w:color w:val="000000"/>
          <w:sz w:val="18"/>
          <w:szCs w:val="18"/>
        </w:rPr>
        <w:fldChar w:fldCharType="begin"/>
      </w:r>
      <w:r w:rsidR="00FF0048">
        <w:rPr>
          <w:rFonts w:ascii="宋体" w:hAnsi="宋体" w:cs="MS Shell Dlg 2"/>
          <w:color w:val="000000"/>
          <w:sz w:val="18"/>
          <w:szCs w:val="18"/>
        </w:rPr>
        <w:instrText xml:space="preserve"> </w:instrText>
      </w:r>
      <w:r w:rsidR="00FF0048">
        <w:rPr>
          <w:rFonts w:ascii="宋体" w:hAnsi="宋体" w:cs="MS Shell Dlg 2" w:hint="eastAsia"/>
          <w:color w:val="000000"/>
          <w:sz w:val="18"/>
          <w:szCs w:val="18"/>
        </w:rPr>
        <w:instrText>TOC \o "1-3" \h \z \u</w:instrText>
      </w:r>
      <w:r w:rsidR="00FF0048">
        <w:rPr>
          <w:rFonts w:ascii="宋体" w:hAnsi="宋体" w:cs="MS Shell Dlg 2"/>
          <w:color w:val="000000"/>
          <w:sz w:val="18"/>
          <w:szCs w:val="18"/>
        </w:rPr>
        <w:instrText xml:space="preserve"> </w:instrText>
      </w:r>
      <w:r>
        <w:rPr>
          <w:rFonts w:ascii="宋体" w:hAnsi="宋体" w:cs="MS Shell Dlg 2"/>
          <w:color w:val="000000"/>
          <w:sz w:val="18"/>
          <w:szCs w:val="18"/>
        </w:rPr>
        <w:fldChar w:fldCharType="separate"/>
      </w:r>
      <w:hyperlink w:anchor="_Toc10537013" w:history="1">
        <w:r w:rsidR="00FC5376" w:rsidRPr="00F76DB7">
          <w:rPr>
            <w:rStyle w:val="a8"/>
            <w:noProof/>
          </w:rPr>
          <w:t>1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关于本文档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_Toc10537013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3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14" w:history="1">
        <w:r w:rsidR="00FC5376" w:rsidRPr="00F76DB7">
          <w:rPr>
            <w:rStyle w:val="a8"/>
            <w:b/>
            <w:noProof/>
          </w:rPr>
          <w:t>1.1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内容说明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_Toc10537014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3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15" w:history="1">
        <w:r w:rsidR="00FC5376" w:rsidRPr="00F76DB7">
          <w:rPr>
            <w:rStyle w:val="a8"/>
            <w:b/>
            <w:noProof/>
          </w:rPr>
          <w:t>1.2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适用范围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_Toc10537015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3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16" w:history="1">
        <w:r w:rsidR="00FC5376" w:rsidRPr="00F76DB7">
          <w:rPr>
            <w:rStyle w:val="a8"/>
            <w:b/>
            <w:noProof/>
          </w:rPr>
          <w:t>1.3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术语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_Toc10537016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3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17" w:history="1">
        <w:r w:rsidR="00FC5376" w:rsidRPr="00F76DB7">
          <w:rPr>
            <w:rStyle w:val="a8"/>
            <w:b/>
            <w:noProof/>
          </w:rPr>
          <w:t>1.4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参考文档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_Toc10537017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4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hyperlink w:anchor="_Toc10537018" w:history="1">
        <w:r w:rsidR="00FC5376" w:rsidRPr="00F76DB7">
          <w:rPr>
            <w:rStyle w:val="a8"/>
            <w:noProof/>
          </w:rPr>
          <w:t>2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产品概述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_Toc10537018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4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19" w:history="1">
        <w:r w:rsidR="00FC5376" w:rsidRPr="00F76DB7">
          <w:rPr>
            <w:rStyle w:val="a8"/>
            <w:b/>
            <w:noProof/>
          </w:rPr>
          <w:t>2.1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产品背景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_Toc10537019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4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20" w:history="1">
        <w:r w:rsidR="00FC5376" w:rsidRPr="00F76DB7">
          <w:rPr>
            <w:rStyle w:val="a8"/>
            <w:b/>
            <w:noProof/>
          </w:rPr>
          <w:t>2.2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产品范围与关系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_Toc10537020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4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21" w:history="1">
        <w:r w:rsidR="00FC5376" w:rsidRPr="00F76DB7">
          <w:rPr>
            <w:rStyle w:val="a8"/>
            <w:b/>
            <w:noProof/>
          </w:rPr>
          <w:t>2.3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产品干系方</w:t>
        </w:r>
        <w:r w:rsidR="00FC5376" w:rsidRPr="00F76DB7">
          <w:rPr>
            <w:rStyle w:val="a8"/>
            <w:b/>
            <w:noProof/>
          </w:rPr>
          <w:t>/</w:t>
        </w:r>
        <w:r w:rsidR="00FC5376" w:rsidRPr="00F76DB7">
          <w:rPr>
            <w:rStyle w:val="a8"/>
            <w:rFonts w:hint="eastAsia"/>
            <w:b/>
            <w:noProof/>
          </w:rPr>
          <w:t>沟通要求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_Toc10537021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4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22" w:history="1">
        <w:r w:rsidR="00FC5376" w:rsidRPr="00F76DB7">
          <w:rPr>
            <w:rStyle w:val="a8"/>
            <w:b/>
            <w:noProof/>
          </w:rPr>
          <w:t>2.4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产品功能列表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_Toc10537022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5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hyperlink w:anchor="_Toc10537023" w:history="1">
        <w:r w:rsidR="00FC5376" w:rsidRPr="00F76DB7">
          <w:rPr>
            <w:rStyle w:val="a8"/>
            <w:noProof/>
          </w:rPr>
          <w:t>3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产品功能需求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_Toc10537023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5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24" w:history="1">
        <w:r w:rsidR="00FC5376" w:rsidRPr="00F76DB7">
          <w:rPr>
            <w:rStyle w:val="a8"/>
            <w:b/>
            <w:noProof/>
          </w:rPr>
          <w:t>3.1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功能</w:t>
        </w:r>
        <w:r w:rsidR="00FC5376" w:rsidRPr="00F76DB7">
          <w:rPr>
            <w:rStyle w:val="a8"/>
            <w:b/>
            <w:noProof/>
          </w:rPr>
          <w:t>1-</w:t>
        </w:r>
        <w:r w:rsidR="00FC5376" w:rsidRPr="00F76DB7">
          <w:rPr>
            <w:rStyle w:val="a8"/>
            <w:rFonts w:hint="eastAsia"/>
            <w:b/>
            <w:noProof/>
          </w:rPr>
          <w:t>运营后台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_Toc10537024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5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10537025" w:history="1">
        <w:r w:rsidR="00FC5376" w:rsidRPr="00F76DB7">
          <w:rPr>
            <w:rStyle w:val="a8"/>
            <w:noProof/>
          </w:rPr>
          <w:t>3.1.1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需求概述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_Toc10537025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5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10537026" w:history="1">
        <w:r w:rsidR="00FC5376" w:rsidRPr="00F76DB7">
          <w:rPr>
            <w:rStyle w:val="a8"/>
            <w:noProof/>
          </w:rPr>
          <w:t>3.1.2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处理流程及约束条件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_Toc10537026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5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3"/>
        <w:tabs>
          <w:tab w:val="left" w:pos="1680"/>
          <w:tab w:val="right" w:leader="dot" w:pos="8380"/>
        </w:tabs>
        <w:ind w:left="800"/>
        <w:rPr>
          <w:noProof/>
          <w:kern w:val="2"/>
          <w:sz w:val="21"/>
          <w:szCs w:val="22"/>
        </w:rPr>
      </w:pPr>
      <w:hyperlink w:anchor="_Toc10537027" w:history="1">
        <w:r w:rsidR="00FC5376" w:rsidRPr="00F76DB7">
          <w:rPr>
            <w:rStyle w:val="a8"/>
            <w:noProof/>
          </w:rPr>
          <w:t>3.1.3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界面原型元素及交互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_Toc10537027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6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2"/>
        <w:tabs>
          <w:tab w:val="left" w:pos="1260"/>
          <w:tab w:val="right" w:leader="dot" w:pos="8380"/>
        </w:tabs>
        <w:ind w:left="400"/>
        <w:rPr>
          <w:noProof/>
          <w:kern w:val="2"/>
          <w:sz w:val="21"/>
          <w:szCs w:val="22"/>
        </w:rPr>
      </w:pPr>
      <w:hyperlink w:anchor="_Toc10537028" w:history="1">
        <w:r w:rsidR="00FC5376" w:rsidRPr="00F76DB7">
          <w:rPr>
            <w:rStyle w:val="a8"/>
            <w:b/>
            <w:noProof/>
          </w:rPr>
          <w:t>3.2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b/>
            <w:noProof/>
          </w:rPr>
          <w:t>功能</w:t>
        </w:r>
        <w:r w:rsidR="00FC5376" w:rsidRPr="00F76DB7">
          <w:rPr>
            <w:rStyle w:val="a8"/>
            <w:b/>
            <w:noProof/>
          </w:rPr>
          <w:t>2-</w:t>
        </w:r>
        <w:r w:rsidR="00FC5376" w:rsidRPr="00F76DB7">
          <w:rPr>
            <w:rStyle w:val="a8"/>
            <w:rFonts w:hint="eastAsia"/>
            <w:b/>
            <w:noProof/>
          </w:rPr>
          <w:t>乘客端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_Toc10537028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7</w:t>
        </w:r>
        <w:r w:rsidR="00FC5376">
          <w:rPr>
            <w:noProof/>
            <w:webHidden/>
          </w:rPr>
          <w:fldChar w:fldCharType="end"/>
        </w:r>
      </w:hyperlink>
    </w:p>
    <w:p w:rsidR="00FC5376" w:rsidRDefault="00B421B7">
      <w:pPr>
        <w:pStyle w:val="TOC1"/>
        <w:tabs>
          <w:tab w:val="left" w:pos="420"/>
          <w:tab w:val="right" w:leader="dot" w:pos="8380"/>
        </w:tabs>
        <w:rPr>
          <w:noProof/>
          <w:kern w:val="2"/>
          <w:sz w:val="21"/>
          <w:szCs w:val="22"/>
        </w:rPr>
      </w:pPr>
      <w:hyperlink w:anchor="_Toc10537029" w:history="1">
        <w:r w:rsidR="00FC5376" w:rsidRPr="00F76DB7">
          <w:rPr>
            <w:rStyle w:val="a8"/>
            <w:noProof/>
          </w:rPr>
          <w:t>4</w:t>
        </w:r>
        <w:r w:rsidR="00FC5376">
          <w:rPr>
            <w:noProof/>
            <w:kern w:val="2"/>
            <w:sz w:val="21"/>
            <w:szCs w:val="22"/>
          </w:rPr>
          <w:tab/>
        </w:r>
        <w:r w:rsidR="00FC5376" w:rsidRPr="00F76DB7">
          <w:rPr>
            <w:rStyle w:val="a8"/>
            <w:rFonts w:hint="eastAsia"/>
            <w:noProof/>
          </w:rPr>
          <w:t>非功能需求</w:t>
        </w:r>
        <w:r w:rsidR="00FC5376">
          <w:rPr>
            <w:noProof/>
            <w:webHidden/>
          </w:rPr>
          <w:tab/>
        </w:r>
        <w:r w:rsidR="00FC5376">
          <w:rPr>
            <w:noProof/>
            <w:webHidden/>
          </w:rPr>
          <w:fldChar w:fldCharType="begin"/>
        </w:r>
        <w:r w:rsidR="00FC5376">
          <w:rPr>
            <w:noProof/>
            <w:webHidden/>
          </w:rPr>
          <w:instrText xml:space="preserve"> PAGEREF _Toc10537029 \h </w:instrText>
        </w:r>
        <w:r w:rsidR="00FC5376">
          <w:rPr>
            <w:noProof/>
            <w:webHidden/>
          </w:rPr>
        </w:r>
        <w:r w:rsidR="00FC5376">
          <w:rPr>
            <w:noProof/>
            <w:webHidden/>
          </w:rPr>
          <w:fldChar w:fldCharType="separate"/>
        </w:r>
        <w:r w:rsidR="00FC5376">
          <w:rPr>
            <w:noProof/>
            <w:webHidden/>
          </w:rPr>
          <w:t>7</w:t>
        </w:r>
        <w:r w:rsidR="00FC5376">
          <w:rPr>
            <w:noProof/>
            <w:webHidden/>
          </w:rPr>
          <w:fldChar w:fldCharType="end"/>
        </w:r>
      </w:hyperlink>
    </w:p>
    <w:p w:rsidR="00E66ED4" w:rsidRDefault="007E39FE">
      <w:pPr>
        <w:rPr>
          <w:rFonts w:ascii="宋体" w:hAnsi="宋体" w:cs="MS Shell Dlg 2"/>
          <w:color w:val="000000"/>
          <w:sz w:val="18"/>
          <w:szCs w:val="18"/>
        </w:rPr>
        <w:sectPr w:rsidR="00E66ED4">
          <w:headerReference w:type="default" r:id="rId8"/>
          <w:footerReference w:type="default" r:id="rId9"/>
          <w:headerReference w:type="first" r:id="rId10"/>
          <w:pgSz w:w="11906" w:h="16838" w:code="9"/>
          <w:pgMar w:top="1134" w:right="1758" w:bottom="1134" w:left="1758" w:header="851" w:footer="851" w:gutter="0"/>
          <w:cols w:space="425"/>
          <w:titlePg/>
          <w:docGrid w:type="lines" w:linePitch="312"/>
        </w:sectPr>
      </w:pPr>
      <w:r>
        <w:rPr>
          <w:rFonts w:ascii="宋体" w:hAnsi="宋体" w:cs="MS Shell Dlg 2"/>
          <w:color w:val="000000"/>
          <w:sz w:val="18"/>
          <w:szCs w:val="18"/>
        </w:rPr>
        <w:fldChar w:fldCharType="end"/>
      </w:r>
    </w:p>
    <w:p w:rsidR="00E66ED4" w:rsidRDefault="00FF0048" w:rsidP="008478D3">
      <w:pPr>
        <w:pStyle w:val="1"/>
      </w:pPr>
      <w:bookmarkStart w:id="3" w:name="_Toc351456270"/>
      <w:bookmarkStart w:id="4" w:name="_Toc356565106"/>
      <w:bookmarkStart w:id="5" w:name="_Toc10537013"/>
      <w:r>
        <w:rPr>
          <w:rFonts w:hint="eastAsia"/>
        </w:rPr>
        <w:lastRenderedPageBreak/>
        <w:t>关于本文档</w:t>
      </w:r>
      <w:bookmarkEnd w:id="3"/>
      <w:bookmarkEnd w:id="4"/>
      <w:bookmarkEnd w:id="5"/>
    </w:p>
    <w:p w:rsidR="00E66ED4" w:rsidRPr="008478D3" w:rsidRDefault="00FF0048" w:rsidP="008478D3">
      <w:pPr>
        <w:pStyle w:val="2"/>
        <w:rPr>
          <w:b/>
          <w:color w:val="auto"/>
        </w:rPr>
      </w:pPr>
      <w:bookmarkStart w:id="6" w:name="_Toc181442278"/>
      <w:bookmarkStart w:id="7" w:name="_Toc119727641"/>
      <w:bookmarkStart w:id="8" w:name="_Toc351456271"/>
      <w:bookmarkStart w:id="9" w:name="_Toc356565107"/>
      <w:bookmarkStart w:id="10" w:name="_Toc10537014"/>
      <w:r w:rsidRPr="008478D3">
        <w:rPr>
          <w:rFonts w:hint="eastAsia"/>
          <w:b/>
          <w:color w:val="auto"/>
        </w:rPr>
        <w:t>内容</w:t>
      </w:r>
      <w:bookmarkEnd w:id="6"/>
      <w:bookmarkEnd w:id="7"/>
      <w:r w:rsidRPr="008478D3">
        <w:rPr>
          <w:rFonts w:hint="eastAsia"/>
          <w:b/>
          <w:color w:val="auto"/>
        </w:rPr>
        <w:t>说明</w:t>
      </w:r>
      <w:bookmarkEnd w:id="8"/>
      <w:bookmarkEnd w:id="9"/>
      <w:bookmarkEnd w:id="10"/>
    </w:p>
    <w:p w:rsidR="00E66ED4" w:rsidRDefault="00FF0048" w:rsidP="00867223">
      <w:pPr>
        <w:pStyle w:val="aff6"/>
        <w:spacing w:before="120" w:line="360" w:lineRule="auto"/>
        <w:ind w:leftChars="0" w:left="0" w:firstLineChars="0" w:firstLine="35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本文档用于描述</w:t>
      </w:r>
      <w:r w:rsidR="00023A6A" w:rsidRPr="00023A6A">
        <w:rPr>
          <w:rFonts w:ascii="宋体" w:hAnsi="宋体" w:hint="eastAsia"/>
          <w:szCs w:val="21"/>
        </w:rPr>
        <w:t>会员体系乘客</w:t>
      </w:r>
      <w:proofErr w:type="gramStart"/>
      <w:r w:rsidR="00023A6A" w:rsidRPr="00023A6A">
        <w:rPr>
          <w:rFonts w:ascii="宋体" w:hAnsi="宋体" w:hint="eastAsia"/>
          <w:szCs w:val="21"/>
        </w:rPr>
        <w:t>端</w:t>
      </w:r>
      <w:r>
        <w:rPr>
          <w:rFonts w:ascii="宋体" w:hAnsi="宋体" w:hint="eastAsia"/>
          <w:szCs w:val="21"/>
        </w:rPr>
        <w:t>产品</w:t>
      </w:r>
      <w:proofErr w:type="gramEnd"/>
      <w:r>
        <w:rPr>
          <w:rFonts w:ascii="宋体" w:hAnsi="宋体" w:hint="eastAsia"/>
          <w:szCs w:val="21"/>
        </w:rPr>
        <w:t>需求定义。包括各个需求的功能描述，处理逻辑规则，界面定义，与其它功能的关系，与其它系统的接口等各个方面的定义。是该系统唯一的全面需求定义文档。</w:t>
      </w:r>
    </w:p>
    <w:p w:rsidR="00E66ED4" w:rsidRDefault="00FF0048" w:rsidP="00867223">
      <w:pPr>
        <w:pStyle w:val="aff6"/>
        <w:spacing w:before="120" w:line="360" w:lineRule="auto"/>
        <w:ind w:leftChars="0" w:left="0" w:firstLineChars="0" w:firstLine="359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根据需求管理流程和要求，产品经理随系统功能变化进行及时的修订和更新，以确保本文档的全面性，准确性和实效性。因此在阅读使用此文档时，请注意从项目的文档管理系统中获取最新版本。</w:t>
      </w:r>
    </w:p>
    <w:p w:rsidR="00E66ED4" w:rsidRPr="008478D3" w:rsidRDefault="00FF0048" w:rsidP="008478D3">
      <w:pPr>
        <w:pStyle w:val="2"/>
        <w:rPr>
          <w:b/>
          <w:color w:val="auto"/>
        </w:rPr>
      </w:pPr>
      <w:bookmarkStart w:id="11" w:name="_Toc181442279"/>
      <w:bookmarkStart w:id="12" w:name="_Toc119727642"/>
      <w:bookmarkStart w:id="13" w:name="_Toc351456272"/>
      <w:bookmarkStart w:id="14" w:name="_Toc356565108"/>
      <w:bookmarkStart w:id="15" w:name="_Toc10537015"/>
      <w:r w:rsidRPr="008478D3">
        <w:rPr>
          <w:rFonts w:hint="eastAsia"/>
          <w:b/>
          <w:color w:val="auto"/>
        </w:rPr>
        <w:t>适用</w:t>
      </w:r>
      <w:bookmarkEnd w:id="11"/>
      <w:bookmarkEnd w:id="12"/>
      <w:bookmarkEnd w:id="13"/>
      <w:r w:rsidRPr="008478D3">
        <w:rPr>
          <w:rFonts w:hint="eastAsia"/>
          <w:b/>
          <w:color w:val="auto"/>
        </w:rPr>
        <w:t>范围</w:t>
      </w:r>
      <w:bookmarkEnd w:id="14"/>
      <w:bookmarkEnd w:id="15"/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本文档</w:t>
      </w:r>
      <w:r w:rsidR="003963E3">
        <w:rPr>
          <w:rFonts w:hint="eastAsia"/>
          <w:szCs w:val="21"/>
        </w:rPr>
        <w:t>遵从</w:t>
      </w:r>
      <w:r w:rsidR="00DA0AEC">
        <w:rPr>
          <w:szCs w:val="21"/>
        </w:rPr>
        <w:t>T3</w:t>
      </w:r>
      <w:r w:rsidR="00DA0AEC">
        <w:rPr>
          <w:rFonts w:hint="eastAsia"/>
          <w:szCs w:val="21"/>
        </w:rPr>
        <w:t>出行</w:t>
      </w:r>
      <w:r w:rsidR="00AF09D7">
        <w:rPr>
          <w:rFonts w:hint="eastAsia"/>
          <w:szCs w:val="21"/>
        </w:rPr>
        <w:t>产品设计管理办法</w:t>
      </w:r>
      <w:r>
        <w:rPr>
          <w:rFonts w:hint="eastAsia"/>
          <w:szCs w:val="21"/>
        </w:rPr>
        <w:t>，由产品经理负责。</w:t>
      </w:r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本文档在产品设计团队编写完成后，由产品经理组织评审。评审团队包括：业务代表（运营方</w:t>
      </w:r>
      <w:r w:rsidR="00AF09D7">
        <w:rPr>
          <w:rFonts w:hint="eastAsia"/>
          <w:szCs w:val="21"/>
        </w:rPr>
        <w:t>，需求方</w:t>
      </w:r>
      <w:r>
        <w:rPr>
          <w:rFonts w:hint="eastAsia"/>
          <w:szCs w:val="21"/>
        </w:rPr>
        <w:t>）、产品经理上级领导、用户体验设计团</w:t>
      </w:r>
      <w:r w:rsidR="00AF09D7">
        <w:rPr>
          <w:rFonts w:hint="eastAsia"/>
          <w:szCs w:val="21"/>
        </w:rPr>
        <w:t>队、产品架构师、技术经理及核心开发人员、测试经理</w:t>
      </w:r>
      <w:r>
        <w:rPr>
          <w:rFonts w:hint="eastAsia"/>
          <w:szCs w:val="21"/>
        </w:rPr>
        <w:t>。</w:t>
      </w:r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本文档在需求评审后，作为需求基线，由用户体验设计团队进行</w:t>
      </w:r>
      <w:proofErr w:type="gramStart"/>
      <w:r>
        <w:rPr>
          <w:rFonts w:hint="eastAsia"/>
          <w:szCs w:val="21"/>
        </w:rPr>
        <w:t>交互和</w:t>
      </w:r>
      <w:proofErr w:type="gramEnd"/>
      <w:r>
        <w:rPr>
          <w:rFonts w:hint="eastAsia"/>
          <w:szCs w:val="21"/>
        </w:rPr>
        <w:t>视觉设计，研发团队进行概要设计，测试团队准备测试方案。</w:t>
      </w:r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用户体验设计评审后修订本文档一次，增加一个小版本号。</w:t>
      </w:r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项目周期内，在</w:t>
      </w:r>
      <w:r w:rsidR="00AF09D7">
        <w:rPr>
          <w:rFonts w:hint="eastAsia"/>
          <w:szCs w:val="21"/>
        </w:rPr>
        <w:t>产品</w:t>
      </w:r>
      <w:r>
        <w:rPr>
          <w:rFonts w:hint="eastAsia"/>
          <w:szCs w:val="21"/>
        </w:rPr>
        <w:t>需求评审结束后，所有</w:t>
      </w:r>
      <w:r w:rsidR="00AF09D7">
        <w:rPr>
          <w:rFonts w:hint="eastAsia"/>
          <w:szCs w:val="21"/>
        </w:rPr>
        <w:t>产品</w:t>
      </w:r>
      <w:r>
        <w:rPr>
          <w:rFonts w:hint="eastAsia"/>
          <w:szCs w:val="21"/>
        </w:rPr>
        <w:t>需求变更，</w:t>
      </w:r>
      <w:r w:rsidR="00640F72">
        <w:rPr>
          <w:rFonts w:hint="eastAsia"/>
          <w:szCs w:val="21"/>
        </w:rPr>
        <w:t>按照</w:t>
      </w:r>
      <w:r w:rsidR="00244FAD">
        <w:rPr>
          <w:szCs w:val="21"/>
        </w:rPr>
        <w:t>T3</w:t>
      </w:r>
      <w:r w:rsidR="00244FAD">
        <w:rPr>
          <w:rFonts w:hint="eastAsia"/>
          <w:szCs w:val="21"/>
        </w:rPr>
        <w:t>出行</w:t>
      </w:r>
      <w:r w:rsidR="00AF09D7">
        <w:rPr>
          <w:rFonts w:hint="eastAsia"/>
          <w:szCs w:val="21"/>
        </w:rPr>
        <w:t>产品设计管理办法</w:t>
      </w:r>
      <w:r w:rsidR="00640F72">
        <w:rPr>
          <w:rFonts w:hint="eastAsia"/>
          <w:szCs w:val="21"/>
        </w:rPr>
        <w:t>进行</w:t>
      </w:r>
      <w:r w:rsidR="00AF09D7">
        <w:rPr>
          <w:rFonts w:hint="eastAsia"/>
          <w:szCs w:val="21"/>
        </w:rPr>
        <w:t>产品</w:t>
      </w:r>
      <w:r w:rsidR="00640F72">
        <w:rPr>
          <w:rFonts w:hint="eastAsia"/>
          <w:szCs w:val="21"/>
        </w:rPr>
        <w:t>需求变更</w:t>
      </w:r>
      <w:r>
        <w:rPr>
          <w:rFonts w:hint="eastAsia"/>
          <w:szCs w:val="21"/>
        </w:rPr>
        <w:t>。</w:t>
      </w:r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未经过</w:t>
      </w:r>
      <w:r w:rsidR="00AF09D7">
        <w:rPr>
          <w:rFonts w:hint="eastAsia"/>
          <w:szCs w:val="21"/>
        </w:rPr>
        <w:t>产品</w:t>
      </w:r>
      <w:r>
        <w:rPr>
          <w:rFonts w:hint="eastAsia"/>
          <w:szCs w:val="21"/>
        </w:rPr>
        <w:t>需求评审或</w:t>
      </w:r>
      <w:r w:rsidR="00AF09D7">
        <w:rPr>
          <w:rFonts w:hint="eastAsia"/>
          <w:szCs w:val="21"/>
        </w:rPr>
        <w:t>产品</w:t>
      </w:r>
      <w:r>
        <w:rPr>
          <w:rFonts w:hint="eastAsia"/>
          <w:szCs w:val="21"/>
        </w:rPr>
        <w:t>需求变更的需求，交互设计团队和研发团队不能进入正式设计研发阶段。</w:t>
      </w:r>
    </w:p>
    <w:p w:rsidR="00E66ED4" w:rsidRDefault="00FF0048" w:rsidP="00867223">
      <w:pPr>
        <w:pStyle w:val="aff6"/>
        <w:numPr>
          <w:ilvl w:val="0"/>
          <w:numId w:val="5"/>
        </w:numPr>
        <w:spacing w:before="120" w:line="360" w:lineRule="auto"/>
        <w:ind w:leftChars="32" w:left="421" w:firstLineChars="0" w:hanging="357"/>
        <w:rPr>
          <w:szCs w:val="21"/>
        </w:rPr>
      </w:pPr>
      <w:r>
        <w:rPr>
          <w:rFonts w:hint="eastAsia"/>
          <w:szCs w:val="21"/>
        </w:rPr>
        <w:t>关于</w:t>
      </w:r>
      <w:r w:rsidR="00AF09D7">
        <w:rPr>
          <w:rFonts w:hint="eastAsia"/>
          <w:szCs w:val="21"/>
        </w:rPr>
        <w:t>产品</w:t>
      </w:r>
      <w:r>
        <w:rPr>
          <w:rFonts w:hint="eastAsia"/>
          <w:szCs w:val="21"/>
        </w:rPr>
        <w:t>需求管理、</w:t>
      </w:r>
      <w:r w:rsidR="00AF09D7">
        <w:rPr>
          <w:rFonts w:hint="eastAsia"/>
          <w:szCs w:val="21"/>
        </w:rPr>
        <w:t>产品</w:t>
      </w:r>
      <w:r>
        <w:rPr>
          <w:rFonts w:hint="eastAsia"/>
          <w:szCs w:val="21"/>
        </w:rPr>
        <w:t>需求变更、本文档使用如果有问题，请咨询</w:t>
      </w:r>
      <w:r w:rsidR="00AF09D7">
        <w:rPr>
          <w:rFonts w:hint="eastAsia"/>
          <w:szCs w:val="21"/>
        </w:rPr>
        <w:t>产品设计</w:t>
      </w:r>
      <w:r w:rsidR="005F1250">
        <w:rPr>
          <w:rFonts w:hint="eastAsia"/>
          <w:szCs w:val="21"/>
        </w:rPr>
        <w:t>部</w:t>
      </w:r>
      <w:r>
        <w:rPr>
          <w:rFonts w:hint="eastAsia"/>
          <w:szCs w:val="21"/>
        </w:rPr>
        <w:t>。</w:t>
      </w:r>
    </w:p>
    <w:p w:rsidR="00E66ED4" w:rsidRPr="008478D3" w:rsidRDefault="00FF0048" w:rsidP="008478D3">
      <w:pPr>
        <w:pStyle w:val="2"/>
        <w:rPr>
          <w:b/>
          <w:color w:val="auto"/>
        </w:rPr>
      </w:pPr>
      <w:bookmarkStart w:id="16" w:name="_Toc351456273"/>
      <w:bookmarkStart w:id="17" w:name="_Toc356565109"/>
      <w:bookmarkStart w:id="18" w:name="_Toc10537016"/>
      <w:bookmarkStart w:id="19" w:name="_Toc119727643"/>
      <w:r w:rsidRPr="008478D3">
        <w:rPr>
          <w:rFonts w:hint="eastAsia"/>
          <w:b/>
          <w:color w:val="auto"/>
        </w:rPr>
        <w:t>术语</w:t>
      </w:r>
      <w:bookmarkStart w:id="20" w:name="_Toc181442281"/>
      <w:bookmarkEnd w:id="16"/>
      <w:bookmarkEnd w:id="17"/>
      <w:bookmarkEnd w:id="1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2"/>
        <w:gridCol w:w="5845"/>
        <w:gridCol w:w="1425"/>
      </w:tblGrid>
      <w:tr w:rsidR="00E66ED4" w:rsidRPr="008907AD">
        <w:trPr>
          <w:trHeight w:val="413"/>
          <w:jc w:val="center"/>
        </w:trPr>
        <w:tc>
          <w:tcPr>
            <w:tcW w:w="13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EEECE1"/>
          </w:tcPr>
          <w:p w:rsidR="00E66ED4" w:rsidRPr="008907AD" w:rsidRDefault="00FF0048">
            <w:pPr>
              <w:rPr>
                <w:rFonts w:hAnsi="宋体"/>
                <w:b/>
                <w:szCs w:val="21"/>
              </w:rPr>
            </w:pPr>
            <w:r w:rsidRPr="008907AD">
              <w:rPr>
                <w:rFonts w:hAnsi="宋体" w:hint="eastAsia"/>
                <w:b/>
                <w:szCs w:val="21"/>
              </w:rPr>
              <w:t>词汇名称</w:t>
            </w:r>
          </w:p>
        </w:tc>
        <w:tc>
          <w:tcPr>
            <w:tcW w:w="623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EECE1"/>
          </w:tcPr>
          <w:p w:rsidR="00E66ED4" w:rsidRPr="008907AD" w:rsidRDefault="00FF0048" w:rsidP="008907AD">
            <w:pPr>
              <w:ind w:firstLineChars="200" w:firstLine="402"/>
              <w:rPr>
                <w:rFonts w:hAnsi="宋体"/>
                <w:b/>
                <w:szCs w:val="21"/>
              </w:rPr>
            </w:pPr>
            <w:r w:rsidRPr="008907AD">
              <w:rPr>
                <w:rFonts w:hAnsi="宋体" w:hint="eastAsia"/>
                <w:b/>
                <w:szCs w:val="21"/>
              </w:rPr>
              <w:t>词汇含义</w:t>
            </w:r>
          </w:p>
        </w:tc>
        <w:tc>
          <w:tcPr>
            <w:tcW w:w="1498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EECE1"/>
          </w:tcPr>
          <w:p w:rsidR="00E66ED4" w:rsidRPr="008907AD" w:rsidRDefault="00FF0048" w:rsidP="008907AD">
            <w:pPr>
              <w:ind w:firstLineChars="200" w:firstLine="402"/>
              <w:rPr>
                <w:rFonts w:hAnsi="宋体"/>
                <w:b/>
                <w:szCs w:val="21"/>
              </w:rPr>
            </w:pPr>
            <w:r w:rsidRPr="008907AD">
              <w:rPr>
                <w:rFonts w:hAnsi="宋体" w:hint="eastAsia"/>
                <w:b/>
                <w:szCs w:val="21"/>
              </w:rPr>
              <w:t>备注</w:t>
            </w:r>
          </w:p>
        </w:tc>
      </w:tr>
      <w:tr w:rsidR="00E66ED4">
        <w:trPr>
          <w:jc w:val="center"/>
        </w:trPr>
        <w:tc>
          <w:tcPr>
            <w:tcW w:w="1312" w:type="dxa"/>
            <w:tcBorders>
              <w:top w:val="single" w:sz="12" w:space="0" w:color="auto"/>
              <w:left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6237" w:type="dxa"/>
            <w:tcBorders>
              <w:top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1498" w:type="dxa"/>
            <w:tcBorders>
              <w:top w:val="single" w:sz="12" w:space="0" w:color="auto"/>
              <w:right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</w:tr>
      <w:tr w:rsidR="00E66ED4">
        <w:trPr>
          <w:jc w:val="center"/>
        </w:trPr>
        <w:tc>
          <w:tcPr>
            <w:tcW w:w="13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149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</w:tr>
      <w:tr w:rsidR="00E66ED4">
        <w:trPr>
          <w:jc w:val="center"/>
        </w:trPr>
        <w:tc>
          <w:tcPr>
            <w:tcW w:w="13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149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</w:tr>
      <w:tr w:rsidR="00E66ED4">
        <w:trPr>
          <w:jc w:val="center"/>
        </w:trPr>
        <w:tc>
          <w:tcPr>
            <w:tcW w:w="13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149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</w:tr>
      <w:tr w:rsidR="00E66ED4">
        <w:trPr>
          <w:jc w:val="center"/>
        </w:trPr>
        <w:tc>
          <w:tcPr>
            <w:tcW w:w="13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6237" w:type="dxa"/>
            <w:tcBorders>
              <w:top w:val="single" w:sz="4" w:space="0" w:color="auto"/>
              <w:bottom w:val="single" w:sz="4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  <w:tc>
          <w:tcPr>
            <w:tcW w:w="1498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E66ED4" w:rsidRDefault="00E66ED4">
            <w:pPr>
              <w:rPr>
                <w:szCs w:val="21"/>
              </w:rPr>
            </w:pPr>
          </w:p>
        </w:tc>
      </w:tr>
    </w:tbl>
    <w:p w:rsidR="00E66ED4" w:rsidRPr="008478D3" w:rsidRDefault="00FF0048" w:rsidP="008478D3">
      <w:pPr>
        <w:pStyle w:val="2"/>
        <w:rPr>
          <w:b/>
          <w:color w:val="auto"/>
        </w:rPr>
      </w:pPr>
      <w:bookmarkStart w:id="21" w:name="_Toc351456274"/>
      <w:bookmarkStart w:id="22" w:name="_Toc356565110"/>
      <w:bookmarkStart w:id="23" w:name="_Toc10537017"/>
      <w:r w:rsidRPr="008478D3">
        <w:rPr>
          <w:rFonts w:hint="eastAsia"/>
          <w:b/>
          <w:color w:val="auto"/>
        </w:rPr>
        <w:t>参考文档</w:t>
      </w:r>
      <w:bookmarkEnd w:id="19"/>
      <w:bookmarkEnd w:id="20"/>
      <w:bookmarkEnd w:id="21"/>
      <w:bookmarkEnd w:id="22"/>
      <w:bookmarkEnd w:id="23"/>
    </w:p>
    <w:p w:rsidR="006059D6" w:rsidRDefault="006059D6">
      <w:pPr>
        <w:ind w:firstLine="420"/>
        <w:rPr>
          <w:szCs w:val="21"/>
        </w:rPr>
      </w:pPr>
    </w:p>
    <w:p w:rsidR="00EC7748" w:rsidRPr="00406A17" w:rsidRDefault="00FF0048" w:rsidP="00406A17">
      <w:pPr>
        <w:pStyle w:val="1"/>
      </w:pPr>
      <w:bookmarkStart w:id="24" w:name="_Toc356565112"/>
      <w:bookmarkStart w:id="25" w:name="_Toc10537018"/>
      <w:r>
        <w:rPr>
          <w:rFonts w:hint="eastAsia"/>
        </w:rPr>
        <w:t>产品概述</w:t>
      </w:r>
      <w:bookmarkEnd w:id="24"/>
      <w:bookmarkEnd w:id="25"/>
    </w:p>
    <w:p w:rsidR="00E66ED4" w:rsidRPr="008478D3" w:rsidRDefault="00FF0048" w:rsidP="008478D3">
      <w:pPr>
        <w:pStyle w:val="2"/>
        <w:rPr>
          <w:b/>
          <w:color w:val="auto"/>
        </w:rPr>
      </w:pPr>
      <w:bookmarkStart w:id="26" w:name="_Toc356565113"/>
      <w:bookmarkStart w:id="27" w:name="_Toc10537019"/>
      <w:r w:rsidRPr="008478D3">
        <w:rPr>
          <w:rFonts w:hint="eastAsia"/>
          <w:b/>
          <w:color w:val="auto"/>
        </w:rPr>
        <w:t>产品</w:t>
      </w:r>
      <w:bookmarkEnd w:id="26"/>
      <w:r w:rsidR="008E22FD" w:rsidRPr="008478D3">
        <w:rPr>
          <w:rFonts w:hint="eastAsia"/>
          <w:b/>
          <w:color w:val="auto"/>
        </w:rPr>
        <w:t>背景</w:t>
      </w:r>
      <w:bookmarkEnd w:id="27"/>
    </w:p>
    <w:p w:rsidR="00406A17" w:rsidRPr="000328D9" w:rsidRDefault="000328D9" w:rsidP="000328D9">
      <w:pPr>
        <w:pStyle w:val="aff6"/>
        <w:spacing w:before="120" w:line="360" w:lineRule="auto"/>
        <w:ind w:leftChars="0" w:left="0" w:firstLineChars="0" w:firstLine="420"/>
        <w:rPr>
          <w:rFonts w:ascii="宋体" w:hAnsi="宋体"/>
          <w:szCs w:val="21"/>
        </w:rPr>
      </w:pPr>
      <w:r w:rsidRPr="000328D9">
        <w:rPr>
          <w:rFonts w:ascii="宋体" w:hAnsi="宋体" w:hint="eastAsia"/>
          <w:szCs w:val="21"/>
        </w:rPr>
        <w:t>如果把订单数＞0为有效用户，订单数大于≥3且间隔时间＜7天为忠诚用户，那么从有效用户转化成忠实用户转化率仅10%，转化率相对较低。忠诚用户占总用户的5.64%，却创造了45%的收益。</w:t>
      </w:r>
      <w:r w:rsidRPr="000328D9">
        <w:rPr>
          <w:rFonts w:ascii="宋体" w:hAnsi="宋体" w:hint="eastAsia"/>
          <w:szCs w:val="21"/>
        </w:rPr>
        <w:cr/>
        <w:t>首要目标：延长用户忠诚时间，提高留存，进一步带来消费增长，获取收入。</w:t>
      </w:r>
    </w:p>
    <w:p w:rsidR="00E66ED4" w:rsidRPr="008478D3" w:rsidRDefault="00FF0048" w:rsidP="008478D3">
      <w:pPr>
        <w:pStyle w:val="2"/>
        <w:rPr>
          <w:b/>
          <w:color w:val="auto"/>
        </w:rPr>
      </w:pPr>
      <w:bookmarkStart w:id="28" w:name="_Toc356565114"/>
      <w:bookmarkStart w:id="29" w:name="_Toc10537020"/>
      <w:r w:rsidRPr="008478D3">
        <w:rPr>
          <w:rFonts w:hint="eastAsia"/>
          <w:b/>
          <w:color w:val="auto"/>
        </w:rPr>
        <w:t>产品范围</w:t>
      </w:r>
      <w:bookmarkEnd w:id="28"/>
      <w:r w:rsidR="00892359">
        <w:rPr>
          <w:rFonts w:hint="eastAsia"/>
          <w:b/>
          <w:color w:val="auto"/>
        </w:rPr>
        <w:t>与</w:t>
      </w:r>
      <w:r w:rsidR="00892359">
        <w:rPr>
          <w:b/>
          <w:color w:val="auto"/>
        </w:rPr>
        <w:t>关系</w:t>
      </w:r>
      <w:bookmarkEnd w:id="29"/>
    </w:p>
    <w:p w:rsidR="001E47BB" w:rsidRDefault="00577FBC" w:rsidP="0010311C">
      <w:pPr>
        <w:ind w:firstLine="420"/>
      </w:pPr>
      <w:r>
        <w:rPr>
          <w:rFonts w:hint="eastAsia"/>
        </w:rPr>
        <w:t>本产品涉及乘客端</w:t>
      </w:r>
    </w:p>
    <w:p w:rsidR="001E47BB" w:rsidRPr="001E47BB" w:rsidRDefault="001E47BB" w:rsidP="001E47BB"/>
    <w:p w:rsidR="00D701F0" w:rsidRPr="008478D3" w:rsidRDefault="00D701F0" w:rsidP="008478D3">
      <w:pPr>
        <w:pStyle w:val="2"/>
        <w:rPr>
          <w:b/>
          <w:color w:val="auto"/>
        </w:rPr>
      </w:pPr>
      <w:bookmarkStart w:id="30" w:name="_Toc10537021"/>
      <w:r w:rsidRPr="008478D3">
        <w:rPr>
          <w:rFonts w:hint="eastAsia"/>
          <w:b/>
          <w:color w:val="auto"/>
        </w:rPr>
        <w:t>产品干系</w:t>
      </w:r>
      <w:r w:rsidRPr="008478D3">
        <w:rPr>
          <w:b/>
          <w:color w:val="auto"/>
        </w:rPr>
        <w:t>方</w:t>
      </w:r>
      <w:r w:rsidRPr="008478D3">
        <w:rPr>
          <w:rFonts w:hint="eastAsia"/>
          <w:b/>
          <w:color w:val="auto"/>
        </w:rPr>
        <w:t>/</w:t>
      </w:r>
      <w:r w:rsidRPr="008478D3">
        <w:rPr>
          <w:rFonts w:hint="eastAsia"/>
          <w:b/>
          <w:color w:val="auto"/>
        </w:rPr>
        <w:t>沟通</w:t>
      </w:r>
      <w:r w:rsidRPr="008478D3">
        <w:rPr>
          <w:b/>
          <w:color w:val="auto"/>
        </w:rPr>
        <w:t>要求</w:t>
      </w:r>
      <w:bookmarkEnd w:id="3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68"/>
        <w:gridCol w:w="5243"/>
        <w:gridCol w:w="1611"/>
      </w:tblGrid>
      <w:tr w:rsidR="00D30A17" w:rsidRPr="00CA3C4C" w:rsidTr="00C71565">
        <w:tc>
          <w:tcPr>
            <w:tcW w:w="9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0A17" w:rsidRDefault="00D30A17" w:rsidP="00C67E11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</w:rPr>
              <w:t>干系方</w:t>
            </w:r>
          </w:p>
        </w:tc>
        <w:tc>
          <w:tcPr>
            <w:tcW w:w="30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:rsidR="00D30A17" w:rsidRDefault="00D30A17" w:rsidP="00C67E11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</w:rPr>
              <w:t>沟通确认</w:t>
            </w:r>
            <w:r>
              <w:rPr>
                <w:b/>
              </w:rPr>
              <w:t>内容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30A17" w:rsidRDefault="00D30A17" w:rsidP="00C71565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</w:rPr>
              <w:t>沟通</w:t>
            </w:r>
            <w:r w:rsidR="00C71565">
              <w:rPr>
                <w:rFonts w:hint="eastAsia"/>
                <w:b/>
              </w:rPr>
              <w:t>结果</w:t>
            </w: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会员</w:t>
            </w:r>
          </w:p>
        </w:tc>
        <w:tc>
          <w:tcPr>
            <w:tcW w:w="3076" w:type="pct"/>
          </w:tcPr>
          <w:p w:rsidR="00625C77" w:rsidRPr="00D71D3A" w:rsidRDefault="00625C7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功能是否依赖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会员注册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、登录、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身份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资料、状态等；</w:t>
            </w:r>
          </w:p>
        </w:tc>
        <w:tc>
          <w:tcPr>
            <w:tcW w:w="945" w:type="pct"/>
          </w:tcPr>
          <w:p w:rsidR="00D71D3A" w:rsidRPr="00D71D3A" w:rsidRDefault="00D71D3A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门户</w:t>
            </w:r>
          </w:p>
        </w:tc>
        <w:tc>
          <w:tcPr>
            <w:tcW w:w="3076" w:type="pct"/>
          </w:tcPr>
          <w:p w:rsidR="00D30A17" w:rsidRPr="00D71D3A" w:rsidRDefault="00625C7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功能是否需要在门户进行展示或提供入口；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proofErr w:type="gramStart"/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风控</w:t>
            </w:r>
            <w:r w:rsidR="00625C77"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/</w:t>
            </w:r>
            <w:proofErr w:type="gramEnd"/>
            <w:r w:rsidR="00625C77"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风险</w:t>
            </w:r>
            <w:r w:rsidR="00625C77"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管理部</w:t>
            </w:r>
          </w:p>
        </w:tc>
        <w:tc>
          <w:tcPr>
            <w:tcW w:w="3076" w:type="pct"/>
          </w:tcPr>
          <w:p w:rsidR="00D30A17" w:rsidRPr="00D71D3A" w:rsidRDefault="00625C77" w:rsidP="00625C7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需要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风险管理部评估；</w:t>
            </w:r>
          </w:p>
          <w:p w:rsidR="00625C77" w:rsidRPr="00D71D3A" w:rsidRDefault="00625C77" w:rsidP="00625C7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</w:t>
            </w:r>
            <w:proofErr w:type="gramStart"/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与风控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系统</w:t>
            </w:r>
            <w:proofErr w:type="gramEnd"/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有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关联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关系；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合</w:t>
            </w:r>
            <w:proofErr w:type="gramStart"/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规</w:t>
            </w:r>
            <w:proofErr w:type="gramEnd"/>
          </w:p>
        </w:tc>
        <w:tc>
          <w:tcPr>
            <w:tcW w:w="3076" w:type="pct"/>
          </w:tcPr>
          <w:p w:rsidR="00D30A17" w:rsidRPr="00D71D3A" w:rsidRDefault="00625C7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产品功能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是否需要进行合</w:t>
            </w:r>
            <w:proofErr w:type="gramStart"/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规</w:t>
            </w:r>
            <w:proofErr w:type="gramEnd"/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评估；</w:t>
            </w:r>
          </w:p>
          <w:p w:rsidR="00625C77" w:rsidRPr="00D71D3A" w:rsidRDefault="00625C7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功能是否涉及用户协议等需要合</w:t>
            </w:r>
            <w:proofErr w:type="gramStart"/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规</w:t>
            </w:r>
            <w:proofErr w:type="gramEnd"/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提供；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财务</w:t>
            </w:r>
          </w:p>
        </w:tc>
        <w:tc>
          <w:tcPr>
            <w:tcW w:w="3076" w:type="pct"/>
          </w:tcPr>
          <w:p w:rsidR="00D30A17" w:rsidRPr="00D71D3A" w:rsidRDefault="00625C7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功能是否需要财务部门出具财务核算文档；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F26B0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交易</w:t>
            </w:r>
            <w:r w:rsidR="00D30A17"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核心</w:t>
            </w:r>
          </w:p>
        </w:tc>
        <w:tc>
          <w:tcPr>
            <w:tcW w:w="3076" w:type="pct"/>
          </w:tcPr>
          <w:p w:rsidR="00D30A17" w:rsidRDefault="00625C7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="00F26B05">
              <w:rPr>
                <w:rFonts w:ascii="宋体" w:hAnsi="宋体"/>
                <w:i/>
                <w:color w:val="0000FF"/>
                <w:sz w:val="18"/>
                <w:szCs w:val="18"/>
              </w:rPr>
              <w:t>功能是否需要</w:t>
            </w:r>
            <w:r w:rsidR="00F26B05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交易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核心支持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；</w:t>
            </w:r>
          </w:p>
          <w:p w:rsidR="00F26B05" w:rsidRPr="00D71D3A" w:rsidRDefault="00F26B0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产品功能是否需要配置独立的产品要素;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F26B0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个</w:t>
            </w:r>
            <w:proofErr w:type="gramEnd"/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贷</w:t>
            </w:r>
          </w:p>
        </w:tc>
        <w:tc>
          <w:tcPr>
            <w:tcW w:w="3076" w:type="pct"/>
          </w:tcPr>
          <w:p w:rsidR="00525C15" w:rsidRPr="00D71D3A" w:rsidRDefault="00625C77" w:rsidP="00F26B05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是否</w:t>
            </w:r>
            <w:r w:rsidR="00F26B05">
              <w:rPr>
                <w:rFonts w:ascii="宋体" w:hAnsi="宋体"/>
                <w:i/>
                <w:color w:val="0000FF"/>
                <w:sz w:val="18"/>
                <w:szCs w:val="18"/>
              </w:rPr>
              <w:t>需要</w:t>
            </w:r>
            <w:r w:rsidR="00F26B05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单独记账，支持不同的还款方式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lastRenderedPageBreak/>
              <w:t>金融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渠道</w:t>
            </w:r>
          </w:p>
        </w:tc>
        <w:tc>
          <w:tcPr>
            <w:tcW w:w="3076" w:type="pct"/>
          </w:tcPr>
          <w:p w:rsidR="00D30A17" w:rsidRPr="00D71D3A" w:rsidRDefault="00525C1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功能是否需要接入新的金融渠道；</w:t>
            </w:r>
          </w:p>
        </w:tc>
        <w:tc>
          <w:tcPr>
            <w:tcW w:w="945" w:type="pct"/>
          </w:tcPr>
          <w:p w:rsidR="00D30A17" w:rsidRPr="00D71D3A" w:rsidRDefault="00D30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525C15" w:rsidRPr="00D71D3A" w:rsidTr="00C71565">
        <w:tblPrEx>
          <w:shd w:val="clear" w:color="auto" w:fill="auto"/>
        </w:tblPrEx>
        <w:tc>
          <w:tcPr>
            <w:tcW w:w="979" w:type="pct"/>
          </w:tcPr>
          <w:p w:rsidR="00525C15" w:rsidRPr="00D71D3A" w:rsidRDefault="00525C1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多终端</w:t>
            </w:r>
          </w:p>
        </w:tc>
        <w:tc>
          <w:tcPr>
            <w:tcW w:w="3076" w:type="pct"/>
          </w:tcPr>
          <w:p w:rsidR="00525C15" w:rsidRPr="00D71D3A" w:rsidRDefault="00F26B0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易购/</w:t>
            </w:r>
            <w:proofErr w:type="gramStart"/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易付宝端</w:t>
            </w:r>
            <w:proofErr w:type="gramEnd"/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、APP/PC、</w:t>
            </w:r>
            <w:proofErr w:type="gramStart"/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微信</w:t>
            </w:r>
            <w:r w:rsidR="00525C15"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是</w:t>
            </w:r>
            <w:proofErr w:type="gramEnd"/>
            <w:r w:rsidR="00525C15"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否</w:t>
            </w:r>
            <w:r w:rsidR="00525C15"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需要</w:t>
            </w:r>
            <w:r w:rsidR="00525C15"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功能同步；</w:t>
            </w:r>
          </w:p>
        </w:tc>
        <w:tc>
          <w:tcPr>
            <w:tcW w:w="945" w:type="pct"/>
          </w:tcPr>
          <w:p w:rsidR="00525C15" w:rsidRPr="00D71D3A" w:rsidRDefault="00525C1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D71D3A" w:rsidRPr="00D71D3A" w:rsidTr="00C71565">
        <w:tblPrEx>
          <w:shd w:val="clear" w:color="auto" w:fill="auto"/>
        </w:tblPrEx>
        <w:tc>
          <w:tcPr>
            <w:tcW w:w="979" w:type="pct"/>
          </w:tcPr>
          <w:p w:rsidR="00D71D3A" w:rsidRPr="00D71D3A" w:rsidRDefault="00F26B05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大数据</w:t>
            </w:r>
          </w:p>
        </w:tc>
        <w:tc>
          <w:tcPr>
            <w:tcW w:w="3076" w:type="pct"/>
          </w:tcPr>
          <w:p w:rsidR="00D71D3A" w:rsidRPr="00D71D3A" w:rsidRDefault="00D71D3A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是否需要</w:t>
            </w:r>
            <w:r w:rsidR="00F26B05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大数据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出具新的报表；</w:t>
            </w:r>
          </w:p>
          <w:p w:rsidR="00D71D3A" w:rsidRPr="00D71D3A" w:rsidRDefault="00D71D3A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是否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对</w:t>
            </w:r>
            <w:r w:rsidRPr="00D71D3A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原有</w:t>
            </w:r>
            <w:r w:rsidRPr="00D71D3A">
              <w:rPr>
                <w:rFonts w:ascii="宋体" w:hAnsi="宋体"/>
                <w:i/>
                <w:color w:val="0000FF"/>
                <w:sz w:val="18"/>
                <w:szCs w:val="18"/>
              </w:rPr>
              <w:t>报表数据产生影响；</w:t>
            </w:r>
          </w:p>
        </w:tc>
        <w:tc>
          <w:tcPr>
            <w:tcW w:w="945" w:type="pct"/>
          </w:tcPr>
          <w:p w:rsidR="00D71D3A" w:rsidRPr="00D71D3A" w:rsidRDefault="00D71D3A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406A17" w:rsidRPr="00406A17" w:rsidTr="00C71565">
        <w:tblPrEx>
          <w:shd w:val="clear" w:color="auto" w:fill="auto"/>
        </w:tblPrEx>
        <w:tc>
          <w:tcPr>
            <w:tcW w:w="979" w:type="pct"/>
          </w:tcPr>
          <w:p w:rsidR="00406A17" w:rsidRPr="00D71D3A" w:rsidRDefault="00406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业务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方</w:t>
            </w:r>
          </w:p>
        </w:tc>
        <w:tc>
          <w:tcPr>
            <w:tcW w:w="3076" w:type="pct"/>
          </w:tcPr>
          <w:p w:rsidR="00406A17" w:rsidRPr="00406A17" w:rsidRDefault="00406A17" w:rsidP="00406A1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确认所有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的需求功能点符合业务规则</w:t>
            </w: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；</w:t>
            </w:r>
          </w:p>
        </w:tc>
        <w:tc>
          <w:tcPr>
            <w:tcW w:w="945" w:type="pct"/>
          </w:tcPr>
          <w:p w:rsidR="00406A17" w:rsidRPr="00D71D3A" w:rsidRDefault="00406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406A17" w:rsidRPr="00406A17" w:rsidTr="00C71565">
        <w:tblPrEx>
          <w:shd w:val="clear" w:color="auto" w:fill="auto"/>
        </w:tblPrEx>
        <w:tc>
          <w:tcPr>
            <w:tcW w:w="979" w:type="pct"/>
          </w:tcPr>
          <w:p w:rsidR="00406A17" w:rsidRDefault="00406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客服/运维</w:t>
            </w:r>
          </w:p>
        </w:tc>
        <w:tc>
          <w:tcPr>
            <w:tcW w:w="3076" w:type="pct"/>
          </w:tcPr>
          <w:p w:rsidR="00406A17" w:rsidRDefault="00406A17" w:rsidP="00406A1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确认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产品</w:t>
            </w: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功能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是否需要进行培训或编写指导手册；</w:t>
            </w:r>
          </w:p>
        </w:tc>
        <w:tc>
          <w:tcPr>
            <w:tcW w:w="945" w:type="pct"/>
          </w:tcPr>
          <w:p w:rsidR="00406A17" w:rsidRPr="00D71D3A" w:rsidRDefault="00406A17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</w:tbl>
    <w:p w:rsidR="00ED3001" w:rsidRDefault="00D71D3A" w:rsidP="00D71D3A">
      <w:pPr>
        <w:spacing w:line="240" w:lineRule="auto"/>
        <w:rPr>
          <w:rFonts w:ascii="宋体" w:hAnsi="宋体"/>
          <w:i/>
          <w:color w:val="0000FF"/>
          <w:sz w:val="18"/>
          <w:szCs w:val="18"/>
        </w:rPr>
      </w:pPr>
      <w:r>
        <w:rPr>
          <w:rFonts w:hint="eastAsia"/>
        </w:rPr>
        <w:t>注</w:t>
      </w:r>
      <w:r>
        <w:t>：沟通结果为：</w:t>
      </w:r>
      <w:r>
        <w:rPr>
          <w:rFonts w:ascii="宋体" w:hAnsi="宋体" w:hint="eastAsia"/>
          <w:i/>
          <w:color w:val="0000FF"/>
          <w:sz w:val="18"/>
          <w:szCs w:val="18"/>
        </w:rPr>
        <w:t>不涉及、已</w:t>
      </w:r>
      <w:r>
        <w:rPr>
          <w:rFonts w:ascii="宋体" w:hAnsi="宋体"/>
          <w:i/>
          <w:color w:val="0000FF"/>
          <w:sz w:val="18"/>
          <w:szCs w:val="18"/>
        </w:rPr>
        <w:t>沟通明确</w:t>
      </w:r>
      <w:r>
        <w:rPr>
          <w:rFonts w:ascii="宋体" w:hAnsi="宋体" w:hint="eastAsia"/>
          <w:i/>
          <w:color w:val="0000FF"/>
          <w:sz w:val="18"/>
          <w:szCs w:val="18"/>
        </w:rPr>
        <w:t>、未</w:t>
      </w:r>
      <w:r>
        <w:rPr>
          <w:rFonts w:ascii="宋体" w:hAnsi="宋体"/>
          <w:i/>
          <w:color w:val="0000FF"/>
          <w:sz w:val="18"/>
          <w:szCs w:val="18"/>
        </w:rPr>
        <w:t>沟通</w:t>
      </w:r>
    </w:p>
    <w:p w:rsidR="005D1ABE" w:rsidRDefault="005D1ABE" w:rsidP="00D71D3A">
      <w:pPr>
        <w:spacing w:line="240" w:lineRule="auto"/>
        <w:rPr>
          <w:rFonts w:ascii="宋体" w:hAnsi="宋体"/>
          <w:i/>
          <w:color w:val="0000FF"/>
          <w:sz w:val="18"/>
          <w:szCs w:val="18"/>
        </w:rPr>
      </w:pPr>
    </w:p>
    <w:p w:rsidR="005A08E6" w:rsidRPr="008478D3" w:rsidRDefault="005A08E6" w:rsidP="005A08E6">
      <w:pPr>
        <w:pStyle w:val="2"/>
        <w:rPr>
          <w:b/>
          <w:color w:val="auto"/>
        </w:rPr>
      </w:pPr>
      <w:bookmarkStart w:id="31" w:name="_Toc10537022"/>
      <w:r>
        <w:rPr>
          <w:rFonts w:hint="eastAsia"/>
          <w:b/>
          <w:color w:val="auto"/>
        </w:rPr>
        <w:t>产品功能</w:t>
      </w:r>
      <w:r>
        <w:rPr>
          <w:b/>
          <w:color w:val="auto"/>
        </w:rPr>
        <w:t>列表</w:t>
      </w:r>
      <w:bookmarkEnd w:id="31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91"/>
        <w:gridCol w:w="6831"/>
      </w:tblGrid>
      <w:tr w:rsidR="005A08E6" w:rsidRPr="00CA3C4C" w:rsidTr="005A08E6">
        <w:tc>
          <w:tcPr>
            <w:tcW w:w="9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5A08E6" w:rsidRPr="00CA3C4C" w:rsidRDefault="005A08E6" w:rsidP="00934C87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  <w:r>
              <w:rPr>
                <w:rFonts w:ascii="宋体" w:hAnsi="宋体" w:hint="eastAsia"/>
                <w:b/>
                <w:szCs w:val="21"/>
              </w:rPr>
              <w:t>功能</w:t>
            </w:r>
            <w:r>
              <w:rPr>
                <w:rFonts w:ascii="宋体" w:hAnsi="宋体"/>
                <w:b/>
                <w:szCs w:val="21"/>
              </w:rPr>
              <w:t>点</w:t>
            </w:r>
            <w:r>
              <w:rPr>
                <w:rFonts w:ascii="宋体" w:hAnsi="宋体" w:hint="eastAsia"/>
                <w:b/>
                <w:szCs w:val="21"/>
              </w:rPr>
              <w:t>编号</w:t>
            </w:r>
          </w:p>
        </w:tc>
        <w:tc>
          <w:tcPr>
            <w:tcW w:w="40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5A08E6" w:rsidRPr="00CA3C4C" w:rsidRDefault="005A08E6" w:rsidP="005A08E6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功能</w:t>
            </w:r>
            <w:r>
              <w:rPr>
                <w:rFonts w:ascii="宋体" w:hAnsi="宋体"/>
                <w:b/>
                <w:szCs w:val="21"/>
              </w:rPr>
              <w:t>点</w:t>
            </w:r>
          </w:p>
        </w:tc>
      </w:tr>
      <w:tr w:rsidR="005A08E6" w:rsidRPr="00DB2C1E" w:rsidTr="005A08E6">
        <w:tblPrEx>
          <w:shd w:val="clear" w:color="auto" w:fill="auto"/>
        </w:tblPrEx>
        <w:tc>
          <w:tcPr>
            <w:tcW w:w="992" w:type="pct"/>
          </w:tcPr>
          <w:p w:rsidR="005A08E6" w:rsidRPr="00DB2C1E" w:rsidRDefault="005A08E6" w:rsidP="00934C8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  <w:tc>
          <w:tcPr>
            <w:tcW w:w="4008" w:type="pct"/>
          </w:tcPr>
          <w:p w:rsidR="005A08E6" w:rsidRPr="00DB2C1E" w:rsidRDefault="005A08E6" w:rsidP="00934C8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5A08E6" w:rsidRPr="00DB2C1E" w:rsidTr="005A08E6">
        <w:tblPrEx>
          <w:shd w:val="clear" w:color="auto" w:fill="auto"/>
        </w:tblPrEx>
        <w:tc>
          <w:tcPr>
            <w:tcW w:w="992" w:type="pct"/>
          </w:tcPr>
          <w:p w:rsidR="005A08E6" w:rsidRPr="00DB2C1E" w:rsidRDefault="005A08E6" w:rsidP="00934C8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  <w:tc>
          <w:tcPr>
            <w:tcW w:w="4008" w:type="pct"/>
          </w:tcPr>
          <w:p w:rsidR="005A08E6" w:rsidRPr="00DB2C1E" w:rsidRDefault="005A08E6" w:rsidP="00934C8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  <w:tr w:rsidR="005A08E6" w:rsidRPr="00DB2C1E" w:rsidTr="005A08E6">
        <w:tblPrEx>
          <w:shd w:val="clear" w:color="auto" w:fill="auto"/>
        </w:tblPrEx>
        <w:tc>
          <w:tcPr>
            <w:tcW w:w="992" w:type="pct"/>
          </w:tcPr>
          <w:p w:rsidR="005A08E6" w:rsidRPr="00DB2C1E" w:rsidRDefault="005A08E6" w:rsidP="00934C8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  <w:tc>
          <w:tcPr>
            <w:tcW w:w="4008" w:type="pct"/>
          </w:tcPr>
          <w:p w:rsidR="005A08E6" w:rsidRPr="00DB2C1E" w:rsidRDefault="005A08E6" w:rsidP="00934C87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</w:p>
        </w:tc>
      </w:tr>
    </w:tbl>
    <w:p w:rsidR="005D1ABE" w:rsidRPr="005A08E6" w:rsidRDefault="005A08E6" w:rsidP="00D71D3A">
      <w:pPr>
        <w:spacing w:line="240" w:lineRule="auto"/>
        <w:rPr>
          <w:rFonts w:ascii="宋体" w:hAnsi="宋体"/>
          <w:i/>
          <w:color w:val="0000FF"/>
          <w:sz w:val="18"/>
          <w:szCs w:val="18"/>
        </w:rPr>
      </w:pPr>
      <w:r>
        <w:rPr>
          <w:rFonts w:ascii="宋体" w:hAnsi="宋体" w:hint="eastAsia"/>
          <w:i/>
          <w:color w:val="0000FF"/>
          <w:sz w:val="18"/>
          <w:szCs w:val="18"/>
        </w:rPr>
        <w:t>若</w:t>
      </w:r>
      <w:r>
        <w:rPr>
          <w:rFonts w:ascii="宋体" w:hAnsi="宋体"/>
          <w:i/>
          <w:color w:val="0000FF"/>
          <w:sz w:val="18"/>
          <w:szCs w:val="18"/>
        </w:rPr>
        <w:t>该列表不能满足</w:t>
      </w:r>
      <w:r w:rsidR="00DC3032">
        <w:rPr>
          <w:rFonts w:ascii="宋体" w:hAnsi="宋体" w:hint="eastAsia"/>
          <w:i/>
          <w:color w:val="0000FF"/>
          <w:sz w:val="18"/>
          <w:szCs w:val="18"/>
        </w:rPr>
        <w:t>实际</w:t>
      </w:r>
      <w:r w:rsidR="00DC3032">
        <w:rPr>
          <w:rFonts w:ascii="宋体" w:hAnsi="宋体"/>
          <w:i/>
          <w:color w:val="0000FF"/>
          <w:sz w:val="18"/>
          <w:szCs w:val="18"/>
        </w:rPr>
        <w:t>要求，可以改为用例图展示</w:t>
      </w:r>
    </w:p>
    <w:p w:rsidR="002A745C" w:rsidRPr="00D71D3A" w:rsidRDefault="002A745C" w:rsidP="00D71D3A">
      <w:pPr>
        <w:spacing w:line="240" w:lineRule="auto"/>
        <w:rPr>
          <w:rFonts w:ascii="宋体" w:hAnsi="宋体"/>
          <w:i/>
          <w:color w:val="0000FF"/>
          <w:sz w:val="18"/>
          <w:szCs w:val="18"/>
        </w:rPr>
      </w:pPr>
    </w:p>
    <w:p w:rsidR="00477D54" w:rsidRDefault="000219B7" w:rsidP="008478D3">
      <w:pPr>
        <w:pStyle w:val="1"/>
      </w:pPr>
      <w:bookmarkStart w:id="32" w:name="_Toc356565117"/>
      <w:bookmarkStart w:id="33" w:name="_Toc10537023"/>
      <w:r>
        <w:rPr>
          <w:rFonts w:hint="eastAsia"/>
        </w:rPr>
        <w:t>产品</w:t>
      </w:r>
      <w:r w:rsidR="00FF0048">
        <w:rPr>
          <w:rFonts w:hint="eastAsia"/>
        </w:rPr>
        <w:t>功能需求</w:t>
      </w:r>
      <w:bookmarkEnd w:id="32"/>
      <w:bookmarkEnd w:id="33"/>
    </w:p>
    <w:p w:rsidR="00E834D1" w:rsidRPr="00E41DA0" w:rsidRDefault="00525C15" w:rsidP="00E41DA0">
      <w:pPr>
        <w:pStyle w:val="2"/>
        <w:rPr>
          <w:b/>
          <w:color w:val="auto"/>
        </w:rPr>
      </w:pPr>
      <w:bookmarkStart w:id="34" w:name="_Toc10537024"/>
      <w:r>
        <w:rPr>
          <w:rFonts w:hint="eastAsia"/>
          <w:b/>
          <w:color w:val="auto"/>
        </w:rPr>
        <w:t>功能</w:t>
      </w:r>
      <w:r w:rsidR="00756806">
        <w:rPr>
          <w:rFonts w:hint="eastAsia"/>
          <w:b/>
          <w:color w:val="auto"/>
        </w:rPr>
        <w:t>1</w:t>
      </w:r>
      <w:r w:rsidR="00756806">
        <w:rPr>
          <w:b/>
          <w:color w:val="auto"/>
        </w:rPr>
        <w:t>-</w:t>
      </w:r>
      <w:bookmarkEnd w:id="34"/>
      <w:r w:rsidR="00F339FE">
        <w:rPr>
          <w:rFonts w:hint="eastAsia"/>
          <w:b/>
          <w:color w:val="auto"/>
        </w:rPr>
        <w:t>打开</w:t>
      </w:r>
      <w:r w:rsidR="00784FCE">
        <w:rPr>
          <w:rFonts w:hint="eastAsia"/>
          <w:b/>
          <w:color w:val="auto"/>
        </w:rPr>
        <w:t>侧边栏</w:t>
      </w:r>
    </w:p>
    <w:p w:rsidR="00E834D1" w:rsidRDefault="00E834D1" w:rsidP="00FC5376">
      <w:pPr>
        <w:pStyle w:val="3"/>
      </w:pPr>
      <w:bookmarkStart w:id="35" w:name="_Toc10537025"/>
      <w:r>
        <w:rPr>
          <w:rFonts w:hint="eastAsia"/>
        </w:rPr>
        <w:t>需求概述</w:t>
      </w:r>
      <w:bookmarkEnd w:id="35"/>
    </w:p>
    <w:p w:rsidR="00E834D1" w:rsidRPr="00BF3FF5" w:rsidRDefault="00BF3FF5" w:rsidP="00BF3FF5">
      <w:pPr>
        <w:pStyle w:val="aff8"/>
        <w:numPr>
          <w:ilvl w:val="0"/>
          <w:numId w:val="13"/>
        </w:numPr>
        <w:ind w:firstLineChars="0"/>
        <w:rPr>
          <w:rFonts w:ascii="宋体" w:hAnsi="宋体"/>
          <w:szCs w:val="21"/>
        </w:rPr>
      </w:pPr>
      <w:r w:rsidRPr="00BF3FF5">
        <w:rPr>
          <w:rFonts w:ascii="宋体" w:hAnsi="宋体"/>
          <w:szCs w:val="21"/>
        </w:rPr>
        <w:t>展示</w:t>
      </w:r>
      <w:r>
        <w:rPr>
          <w:rFonts w:ascii="宋体" w:hAnsi="宋体"/>
          <w:szCs w:val="21"/>
        </w:rPr>
        <w:t>会员信息，包括用户头像、昵称、会员</w:t>
      </w:r>
      <w:r w:rsidR="005879A6">
        <w:rPr>
          <w:rFonts w:ascii="宋体" w:hAnsi="宋体"/>
          <w:szCs w:val="21"/>
        </w:rPr>
        <w:t>等级</w:t>
      </w:r>
      <w:r w:rsidR="005879A6">
        <w:rPr>
          <w:rFonts w:ascii="宋体" w:hAnsi="宋体" w:hint="eastAsia"/>
          <w:szCs w:val="21"/>
        </w:rPr>
        <w:t>图标</w:t>
      </w:r>
      <w:r>
        <w:rPr>
          <w:rFonts w:ascii="宋体" w:hAnsi="宋体"/>
          <w:szCs w:val="21"/>
        </w:rPr>
        <w:t>、会员等级名称</w:t>
      </w:r>
      <w:r w:rsidRPr="00AF2F94">
        <w:rPr>
          <w:rFonts w:ascii="宋体" w:hAnsi="宋体"/>
          <w:szCs w:val="21"/>
        </w:rPr>
        <w:t>。</w:t>
      </w:r>
    </w:p>
    <w:p w:rsidR="00BF3FF5" w:rsidRPr="001A77A6" w:rsidRDefault="00BF3FF5" w:rsidP="001A77A6">
      <w:pPr>
        <w:pStyle w:val="aff8"/>
        <w:numPr>
          <w:ilvl w:val="0"/>
          <w:numId w:val="1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点击头像进入</w:t>
      </w:r>
      <w:r w:rsidR="00775608">
        <w:rPr>
          <w:rFonts w:ascii="宋体" w:hAnsi="宋体" w:hint="eastAsia"/>
          <w:szCs w:val="21"/>
        </w:rPr>
        <w:t>个人</w:t>
      </w:r>
      <w:r w:rsidR="00654DAA">
        <w:rPr>
          <w:rFonts w:ascii="宋体" w:hAnsi="宋体" w:hint="eastAsia"/>
          <w:szCs w:val="21"/>
        </w:rPr>
        <w:t>信息</w:t>
      </w:r>
      <w:r>
        <w:rPr>
          <w:rFonts w:ascii="宋体" w:hAnsi="宋体" w:hint="eastAsia"/>
          <w:szCs w:val="21"/>
        </w:rPr>
        <w:t>。</w:t>
      </w:r>
    </w:p>
    <w:p w:rsidR="00BF3FF5" w:rsidRDefault="005879A6" w:rsidP="00BF3FF5">
      <w:pPr>
        <w:pStyle w:val="aff8"/>
        <w:numPr>
          <w:ilvl w:val="0"/>
          <w:numId w:val="1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点击会员等级区域，进入会员中心。</w:t>
      </w:r>
    </w:p>
    <w:p w:rsidR="00FF6B72" w:rsidRDefault="00FF6B72" w:rsidP="00BF3FF5">
      <w:pPr>
        <w:pStyle w:val="aff8"/>
        <w:numPr>
          <w:ilvl w:val="0"/>
          <w:numId w:val="13"/>
        </w:numPr>
        <w:ind w:firstLineChars="0"/>
        <w:rPr>
          <w:rFonts w:ascii="宋体" w:hAnsi="宋体"/>
          <w:szCs w:val="21"/>
        </w:rPr>
      </w:pPr>
      <w:r w:rsidRPr="00AF2F94">
        <w:rPr>
          <w:rFonts w:ascii="宋体" w:hAnsi="宋体" w:hint="eastAsia"/>
          <w:szCs w:val="21"/>
        </w:rPr>
        <w:t>点击可用T</w:t>
      </w:r>
      <w:r w:rsidR="00654DAA">
        <w:rPr>
          <w:rFonts w:ascii="宋体" w:hAnsi="宋体" w:hint="eastAsia"/>
          <w:szCs w:val="21"/>
        </w:rPr>
        <w:t>币</w:t>
      </w:r>
      <w:r w:rsidRPr="00AF2F94">
        <w:rPr>
          <w:rFonts w:ascii="宋体" w:hAnsi="宋体" w:hint="eastAsia"/>
          <w:szCs w:val="21"/>
        </w:rPr>
        <w:t>，进入商城</w:t>
      </w:r>
      <w:r w:rsidR="00654DAA">
        <w:rPr>
          <w:rFonts w:ascii="宋体" w:hAnsi="宋体" w:hint="eastAsia"/>
          <w:szCs w:val="21"/>
        </w:rPr>
        <w:t>首页</w:t>
      </w:r>
    </w:p>
    <w:p w:rsidR="00654DAA" w:rsidRDefault="00654DAA" w:rsidP="00BF3FF5">
      <w:pPr>
        <w:pStyle w:val="aff8"/>
        <w:numPr>
          <w:ilvl w:val="0"/>
          <w:numId w:val="13"/>
        </w:numPr>
        <w:ind w:firstLineChars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底部展示商城入口，</w:t>
      </w:r>
      <w:r>
        <w:rPr>
          <w:rFonts w:ascii="宋体" w:hAnsi="宋体" w:hint="eastAsia"/>
          <w:szCs w:val="21"/>
        </w:rPr>
        <w:t>点击进入商城</w:t>
      </w:r>
      <w:r>
        <w:rPr>
          <w:rFonts w:ascii="宋体" w:hAnsi="宋体"/>
          <w:szCs w:val="21"/>
        </w:rPr>
        <w:t>首页。</w:t>
      </w:r>
    </w:p>
    <w:p w:rsidR="000D0D68" w:rsidRDefault="000D0D68" w:rsidP="00BF3FF5">
      <w:pPr>
        <w:pStyle w:val="aff8"/>
        <w:numPr>
          <w:ilvl w:val="0"/>
          <w:numId w:val="1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昵称展示距右侧保留2</w:t>
      </w:r>
      <w:r>
        <w:rPr>
          <w:rFonts w:ascii="宋体" w:hAnsi="宋体"/>
          <w:szCs w:val="21"/>
        </w:rPr>
        <w:t>4</w:t>
      </w:r>
      <w:r>
        <w:rPr>
          <w:rFonts w:ascii="宋体" w:hAnsi="宋体" w:hint="eastAsia"/>
          <w:szCs w:val="21"/>
        </w:rPr>
        <w:t>px，无法完全展示的情况，结尾以【</w:t>
      </w:r>
      <w:r>
        <w:rPr>
          <w:rFonts w:ascii="宋体" w:hAnsi="宋体"/>
          <w:szCs w:val="21"/>
        </w:rPr>
        <w:t>…</w:t>
      </w:r>
      <w:r>
        <w:rPr>
          <w:rFonts w:ascii="宋体" w:hAnsi="宋体" w:hint="eastAsia"/>
          <w:szCs w:val="21"/>
        </w:rPr>
        <w:t>】省略展示。</w:t>
      </w:r>
    </w:p>
    <w:p w:rsidR="00161336" w:rsidRDefault="00161336" w:rsidP="00161336">
      <w:pPr>
        <w:rPr>
          <w:rFonts w:ascii="宋体" w:hAnsi="宋体"/>
          <w:szCs w:val="21"/>
        </w:rPr>
      </w:pPr>
    </w:p>
    <w:p w:rsidR="00161336" w:rsidRDefault="00161336" w:rsidP="00161336">
      <w:pPr>
        <w:pStyle w:val="3"/>
      </w:pPr>
      <w:r>
        <w:rPr>
          <w:rFonts w:hint="eastAsia"/>
        </w:rPr>
        <w:t>处理流程及约束条件</w:t>
      </w:r>
    </w:p>
    <w:p w:rsidR="00161336" w:rsidRDefault="00161336" w:rsidP="00161336">
      <w:pPr>
        <w:rPr>
          <w:rFonts w:ascii="宋体" w:hAnsi="宋体"/>
          <w:szCs w:val="21"/>
        </w:rPr>
      </w:pPr>
    </w:p>
    <w:p w:rsidR="00161336" w:rsidRDefault="00161336" w:rsidP="00161336">
      <w:pPr>
        <w:rPr>
          <w:rFonts w:ascii="宋体" w:hAnsi="宋体"/>
          <w:szCs w:val="21"/>
        </w:rPr>
      </w:pPr>
    </w:p>
    <w:p w:rsidR="00FE2411" w:rsidRDefault="00161336" w:rsidP="00862E56">
      <w:pPr>
        <w:pStyle w:val="3"/>
      </w:pPr>
      <w:r>
        <w:rPr>
          <w:rFonts w:hint="eastAsia"/>
        </w:rPr>
        <w:lastRenderedPageBreak/>
        <w:t>界面原型元素及交互</w:t>
      </w:r>
    </w:p>
    <w:p w:rsidR="00862E56" w:rsidRPr="00FE2411" w:rsidRDefault="00862E56" w:rsidP="00FE2411">
      <w:r>
        <w:rPr>
          <w:rFonts w:hint="eastAsia"/>
        </w:rPr>
        <w:t xml:space="preserve"> </w:t>
      </w:r>
      <w:r w:rsidR="00793348">
        <w:rPr>
          <w:noProof/>
        </w:rPr>
        <w:drawing>
          <wp:inline distT="0" distB="0" distL="0" distR="0" wp14:anchorId="31E770ED" wp14:editId="6D011841">
            <wp:extent cx="3324225" cy="5876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FE2411" w:rsidRPr="00CA3C4C" w:rsidTr="00691CD9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FE2411" w:rsidRPr="00CA3C4C" w:rsidRDefault="00FE2411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FE2411" w:rsidRPr="00B14232" w:rsidTr="00691CD9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FE2411" w:rsidRPr="00B14232" w:rsidRDefault="00FE2411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FE2411" w:rsidRPr="00B14232" w:rsidRDefault="00FE2411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FE2411" w:rsidRPr="00B14232" w:rsidRDefault="00FE2411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FE2411" w:rsidRPr="00B14232" w:rsidTr="00691CD9">
        <w:tblPrEx>
          <w:shd w:val="clear" w:color="auto" w:fill="auto"/>
        </w:tblPrEx>
        <w:tc>
          <w:tcPr>
            <w:tcW w:w="882" w:type="pct"/>
          </w:tcPr>
          <w:p w:rsidR="00FE2411" w:rsidRPr="00B14232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用户头像</w:t>
            </w:r>
          </w:p>
        </w:tc>
        <w:tc>
          <w:tcPr>
            <w:tcW w:w="361" w:type="pct"/>
          </w:tcPr>
          <w:p w:rsidR="00FE2411" w:rsidRPr="00B14232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FE2411" w:rsidRPr="00B14232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进入个人信息页面</w:t>
            </w:r>
          </w:p>
        </w:tc>
      </w:tr>
      <w:tr w:rsidR="00FE2411" w:rsidRPr="00B14232" w:rsidTr="00691CD9">
        <w:tblPrEx>
          <w:shd w:val="clear" w:color="auto" w:fill="auto"/>
        </w:tblPrEx>
        <w:tc>
          <w:tcPr>
            <w:tcW w:w="882" w:type="pct"/>
          </w:tcPr>
          <w:p w:rsidR="00FE2411" w:rsidRPr="00B14232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会员昵称、等级信息区域</w:t>
            </w:r>
          </w:p>
        </w:tc>
        <w:tc>
          <w:tcPr>
            <w:tcW w:w="361" w:type="pct"/>
          </w:tcPr>
          <w:p w:rsidR="00FE2411" w:rsidRPr="00B14232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FE2411" w:rsidRPr="00B14232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进入会员中心</w:t>
            </w:r>
          </w:p>
        </w:tc>
      </w:tr>
      <w:tr w:rsidR="00FE2411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411" w:rsidRDefault="00654DA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商城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411" w:rsidRDefault="00FE2411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2411" w:rsidRDefault="00917923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进入商城首页</w:t>
            </w:r>
          </w:p>
        </w:tc>
      </w:tr>
    </w:tbl>
    <w:p w:rsidR="002757C2" w:rsidRPr="004830B5" w:rsidRDefault="002757C2" w:rsidP="004830B5">
      <w:pPr>
        <w:rPr>
          <w:rFonts w:ascii="宋体" w:hAnsi="宋体"/>
          <w:szCs w:val="21"/>
        </w:rPr>
      </w:pPr>
    </w:p>
    <w:p w:rsidR="00E834D1" w:rsidRDefault="00E834D1" w:rsidP="00E834D1"/>
    <w:p w:rsidR="00AE1E60" w:rsidRPr="00E41DA0" w:rsidRDefault="004C75C2" w:rsidP="00AE1E60">
      <w:pPr>
        <w:pStyle w:val="2"/>
        <w:rPr>
          <w:b/>
          <w:color w:val="auto"/>
        </w:rPr>
      </w:pPr>
      <w:bookmarkStart w:id="36" w:name="_Toc10537028"/>
      <w:r>
        <w:rPr>
          <w:rFonts w:hint="eastAsia"/>
          <w:b/>
          <w:color w:val="auto"/>
        </w:rPr>
        <w:lastRenderedPageBreak/>
        <w:t>功能</w:t>
      </w:r>
      <w:r>
        <w:rPr>
          <w:rFonts w:hint="eastAsia"/>
          <w:b/>
          <w:color w:val="auto"/>
        </w:rPr>
        <w:t>2</w:t>
      </w:r>
      <w:r>
        <w:rPr>
          <w:b/>
          <w:color w:val="auto"/>
        </w:rPr>
        <w:t>-</w:t>
      </w:r>
      <w:bookmarkEnd w:id="36"/>
      <w:r w:rsidR="00681AC3">
        <w:rPr>
          <w:rFonts w:hint="eastAsia"/>
          <w:b/>
          <w:color w:val="auto"/>
        </w:rPr>
        <w:t>打开</w:t>
      </w:r>
      <w:r w:rsidR="00087A10">
        <w:rPr>
          <w:rFonts w:hint="eastAsia"/>
          <w:b/>
          <w:color w:val="auto"/>
        </w:rPr>
        <w:t>首页</w:t>
      </w:r>
    </w:p>
    <w:p w:rsidR="00087A10" w:rsidRDefault="00273C73" w:rsidP="00087A10">
      <w:pPr>
        <w:pStyle w:val="3"/>
      </w:pPr>
      <w:bookmarkStart w:id="37" w:name="_Toc353118245"/>
      <w:bookmarkStart w:id="38" w:name="_Toc353119142"/>
      <w:bookmarkStart w:id="39" w:name="_Toc353119287"/>
      <w:bookmarkStart w:id="40" w:name="_Toc354053646"/>
      <w:bookmarkStart w:id="41" w:name="_Toc354474932"/>
      <w:bookmarkStart w:id="42" w:name="_Toc354475503"/>
      <w:bookmarkStart w:id="43" w:name="_Toc354479499"/>
      <w:bookmarkStart w:id="44" w:name="_Toc356401483"/>
      <w:bookmarkStart w:id="45" w:name="_Toc356550380"/>
      <w:bookmarkStart w:id="46" w:name="_Toc356550699"/>
      <w:bookmarkStart w:id="47" w:name="_Toc356555257"/>
      <w:bookmarkStart w:id="48" w:name="_Toc356564960"/>
      <w:bookmarkStart w:id="49" w:name="_Toc356565118"/>
      <w:bookmarkStart w:id="50" w:name="_Toc353118246"/>
      <w:bookmarkStart w:id="51" w:name="_Toc353119143"/>
      <w:bookmarkStart w:id="52" w:name="_Toc353119288"/>
      <w:bookmarkStart w:id="53" w:name="_Toc354053647"/>
      <w:bookmarkStart w:id="54" w:name="_Toc354474933"/>
      <w:bookmarkStart w:id="55" w:name="_Toc354475504"/>
      <w:bookmarkStart w:id="56" w:name="_Toc354479500"/>
      <w:bookmarkStart w:id="57" w:name="_Toc356401484"/>
      <w:bookmarkStart w:id="58" w:name="_Toc356550381"/>
      <w:bookmarkStart w:id="59" w:name="_Toc356550700"/>
      <w:bookmarkStart w:id="60" w:name="_Toc356555258"/>
      <w:bookmarkStart w:id="61" w:name="_Toc356564961"/>
      <w:bookmarkStart w:id="62" w:name="_Toc356565119"/>
      <w:bookmarkStart w:id="63" w:name="_Toc353118247"/>
      <w:bookmarkStart w:id="64" w:name="_Toc353119144"/>
      <w:bookmarkStart w:id="65" w:name="_Toc353119289"/>
      <w:bookmarkStart w:id="66" w:name="_Toc354053648"/>
      <w:bookmarkStart w:id="67" w:name="_Toc354474934"/>
      <w:bookmarkStart w:id="68" w:name="_Toc354475505"/>
      <w:bookmarkStart w:id="69" w:name="_Toc354479501"/>
      <w:bookmarkStart w:id="70" w:name="_Toc356401485"/>
      <w:bookmarkStart w:id="71" w:name="_Toc356550382"/>
      <w:bookmarkStart w:id="72" w:name="_Toc356550701"/>
      <w:bookmarkStart w:id="73" w:name="_Toc356555259"/>
      <w:bookmarkStart w:id="74" w:name="_Toc356564962"/>
      <w:bookmarkStart w:id="75" w:name="_Toc356565120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>
        <w:rPr>
          <w:rFonts w:hint="eastAsia"/>
        </w:rPr>
        <w:t xml:space="preserve"> </w:t>
      </w:r>
      <w:r w:rsidR="00087A10">
        <w:rPr>
          <w:rFonts w:hint="eastAsia"/>
        </w:rPr>
        <w:t>需求概述</w:t>
      </w:r>
    </w:p>
    <w:p w:rsidR="00B86BB2" w:rsidRDefault="00B50121" w:rsidP="00B86BB2">
      <w:pPr>
        <w:pStyle w:val="aff8"/>
        <w:numPr>
          <w:ilvl w:val="0"/>
          <w:numId w:val="1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展示任务，</w:t>
      </w:r>
      <w:r w:rsidR="00E055C6">
        <w:rPr>
          <w:rFonts w:ascii="宋体" w:hAnsi="宋体" w:hint="eastAsia"/>
          <w:szCs w:val="21"/>
        </w:rPr>
        <w:t>下单</w:t>
      </w:r>
      <w:r w:rsidR="00EA4EDB">
        <w:rPr>
          <w:rFonts w:ascii="宋体" w:hAnsi="宋体" w:hint="eastAsia"/>
          <w:szCs w:val="21"/>
        </w:rPr>
        <w:t>任务中</w:t>
      </w:r>
      <w:r w:rsidR="00933BD5">
        <w:rPr>
          <w:rFonts w:ascii="宋体" w:hAnsi="宋体" w:hint="eastAsia"/>
          <w:szCs w:val="21"/>
        </w:rPr>
        <w:t>符合资格的（</w:t>
      </w:r>
      <w:r w:rsidR="00CA7833">
        <w:rPr>
          <w:rFonts w:ascii="宋体" w:hAnsi="宋体" w:hint="eastAsia"/>
          <w:szCs w:val="21"/>
        </w:rPr>
        <w:t>按照</w:t>
      </w:r>
      <w:r w:rsidR="00B07C06">
        <w:rPr>
          <w:rFonts w:ascii="宋体" w:hAnsi="宋体" w:hint="eastAsia"/>
          <w:szCs w:val="21"/>
        </w:rPr>
        <w:t>业务线、</w:t>
      </w:r>
      <w:r w:rsidR="00CA7833">
        <w:rPr>
          <w:rFonts w:ascii="宋体" w:hAnsi="宋体" w:hint="eastAsia"/>
          <w:szCs w:val="21"/>
        </w:rPr>
        <w:t>等级、</w:t>
      </w:r>
      <w:r w:rsidR="006E08AB">
        <w:rPr>
          <w:rFonts w:ascii="宋体" w:hAnsi="宋体" w:hint="eastAsia"/>
          <w:szCs w:val="21"/>
        </w:rPr>
        <w:t>地图选择的城市、任务时间范围筛选</w:t>
      </w:r>
      <w:r w:rsidR="00933BD5">
        <w:rPr>
          <w:rFonts w:ascii="宋体" w:hAnsi="宋体" w:hint="eastAsia"/>
          <w:szCs w:val="21"/>
        </w:rPr>
        <w:t>可领取或者已领取未完成的）门槛最低的（下单累计次数要求最少的）</w:t>
      </w:r>
      <w:r w:rsidR="006B1F72">
        <w:rPr>
          <w:rFonts w:ascii="宋体" w:hAnsi="宋体" w:hint="eastAsia"/>
          <w:szCs w:val="21"/>
        </w:rPr>
        <w:t>1条</w:t>
      </w:r>
      <w:r w:rsidR="00B86BB2">
        <w:rPr>
          <w:rFonts w:ascii="宋体" w:hAnsi="宋体" w:hint="eastAsia"/>
          <w:szCs w:val="21"/>
        </w:rPr>
        <w:t>，展示任务名称</w:t>
      </w:r>
      <w:r w:rsidR="00B86BB2" w:rsidRPr="00AF2F94">
        <w:rPr>
          <w:rFonts w:ascii="宋体" w:hAnsi="宋体" w:hint="eastAsia"/>
          <w:szCs w:val="21"/>
        </w:rPr>
        <w:t>、任</w:t>
      </w:r>
      <w:r w:rsidR="00B86BB2">
        <w:rPr>
          <w:rFonts w:ascii="宋体" w:hAnsi="宋体" w:hint="eastAsia"/>
          <w:szCs w:val="21"/>
        </w:rPr>
        <w:t>务奖励（</w:t>
      </w:r>
      <w:r w:rsidR="00A87568">
        <w:rPr>
          <w:rFonts w:ascii="宋体" w:hAnsi="宋体" w:hint="eastAsia"/>
          <w:szCs w:val="21"/>
        </w:rPr>
        <w:t>T币</w:t>
      </w:r>
      <w:r w:rsidR="00B86BB2">
        <w:rPr>
          <w:rFonts w:ascii="宋体" w:hAnsi="宋体" w:hint="eastAsia"/>
          <w:szCs w:val="21"/>
        </w:rPr>
        <w:t>）。</w:t>
      </w:r>
      <w:r w:rsidR="00325910">
        <w:rPr>
          <w:rFonts w:ascii="宋体" w:hAnsi="宋体" w:hint="eastAsia"/>
          <w:szCs w:val="21"/>
        </w:rPr>
        <w:t>未完成的任务，显示</w:t>
      </w:r>
      <w:r w:rsidR="00614C54">
        <w:rPr>
          <w:rFonts w:ascii="宋体" w:hAnsi="宋体" w:hint="eastAsia"/>
          <w:szCs w:val="21"/>
        </w:rPr>
        <w:t>任务进度</w:t>
      </w:r>
      <w:r w:rsidR="00325910">
        <w:rPr>
          <w:rFonts w:ascii="宋体" w:hAnsi="宋体" w:hint="eastAsia"/>
          <w:szCs w:val="21"/>
        </w:rPr>
        <w:t>。</w:t>
      </w:r>
      <w:r w:rsidR="0059139C">
        <w:rPr>
          <w:rFonts w:ascii="宋体" w:hAnsi="宋体" w:hint="eastAsia"/>
          <w:szCs w:val="21"/>
        </w:rPr>
        <w:t>未领取的任务，显示“立即领取”，点击领取任务</w:t>
      </w:r>
      <w:r w:rsidR="003C033E">
        <w:rPr>
          <w:rFonts w:ascii="宋体" w:hAnsi="宋体" w:hint="eastAsia"/>
          <w:szCs w:val="21"/>
        </w:rPr>
        <w:t>后，展示任务进度</w:t>
      </w:r>
      <w:r w:rsidR="00325910">
        <w:rPr>
          <w:rFonts w:ascii="宋体" w:hAnsi="宋体" w:hint="eastAsia"/>
          <w:szCs w:val="21"/>
        </w:rPr>
        <w:t>。</w:t>
      </w:r>
      <w:r w:rsidR="009C7271">
        <w:rPr>
          <w:rFonts w:ascii="宋体" w:hAnsi="宋体" w:hint="eastAsia"/>
          <w:szCs w:val="21"/>
        </w:rPr>
        <w:t>点击进入任务中心。</w:t>
      </w:r>
    </w:p>
    <w:p w:rsidR="001E6376" w:rsidRDefault="00324FE4" w:rsidP="00B86BB2">
      <w:pPr>
        <w:pStyle w:val="aff8"/>
        <w:numPr>
          <w:ilvl w:val="0"/>
          <w:numId w:val="1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在非常住城市登录时，</w:t>
      </w:r>
      <w:r w:rsidR="000C5D09">
        <w:rPr>
          <w:rFonts w:ascii="宋体" w:hAnsi="宋体" w:hint="eastAsia"/>
          <w:szCs w:val="21"/>
        </w:rPr>
        <w:t>可领取异地礼包，启动App时，给出异地礼包特权</w:t>
      </w:r>
      <w:r w:rsidR="00713E1B">
        <w:rPr>
          <w:rFonts w:ascii="宋体" w:hAnsi="宋体" w:hint="eastAsia"/>
          <w:szCs w:val="21"/>
        </w:rPr>
        <w:t>推送</w:t>
      </w:r>
      <w:r w:rsidR="003E0BE7">
        <w:rPr>
          <w:rFonts w:ascii="宋体" w:hAnsi="宋体" w:hint="eastAsia"/>
          <w:szCs w:val="21"/>
        </w:rPr>
        <w:t>消息（信鸽））</w:t>
      </w:r>
      <w:r w:rsidR="00F30AD6">
        <w:rPr>
          <w:rFonts w:ascii="宋体" w:hAnsi="宋体" w:hint="eastAsia"/>
          <w:szCs w:val="21"/>
        </w:rPr>
        <w:t>主文案：“您的异地补贴来喽~”副文案：</w:t>
      </w:r>
      <w:r w:rsidR="000C5D09">
        <w:rPr>
          <w:rFonts w:ascii="宋体" w:hAnsi="宋体" w:hint="eastAsia"/>
          <w:szCs w:val="21"/>
        </w:rPr>
        <w:t>“</w:t>
      </w:r>
      <w:r w:rsidR="006C1033">
        <w:rPr>
          <w:rFonts w:ascii="宋体" w:hAnsi="宋体" w:hint="eastAsia"/>
          <w:szCs w:val="21"/>
        </w:rPr>
        <w:t>尊贵</w:t>
      </w:r>
      <w:r w:rsidR="000C5D09">
        <w:rPr>
          <w:rFonts w:ascii="宋体" w:hAnsi="宋体" w:hint="eastAsia"/>
          <w:szCs w:val="21"/>
        </w:rPr>
        <w:t>的XX会员您好，您的XX城市出行礼包已到账，请查收！”</w:t>
      </w:r>
      <w:r w:rsidR="00A0702B">
        <w:rPr>
          <w:rFonts w:ascii="宋体" w:hAnsi="宋体" w:hint="eastAsia"/>
          <w:szCs w:val="21"/>
        </w:rPr>
        <w:t>，异地礼包自动到账</w:t>
      </w:r>
      <w:r w:rsidR="000C5D09">
        <w:rPr>
          <w:rFonts w:ascii="宋体" w:hAnsi="宋体" w:hint="eastAsia"/>
          <w:szCs w:val="21"/>
        </w:rPr>
        <w:t>。</w:t>
      </w:r>
    </w:p>
    <w:p w:rsidR="00660B90" w:rsidRPr="00B86BB2" w:rsidRDefault="00660B90" w:rsidP="00B86BB2">
      <w:pPr>
        <w:pStyle w:val="aff8"/>
        <w:numPr>
          <w:ilvl w:val="0"/>
          <w:numId w:val="1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生日特权提醒，</w:t>
      </w:r>
      <w:r w:rsidR="00CE13A2">
        <w:rPr>
          <w:rFonts w:ascii="宋体" w:hAnsi="宋体" w:hint="eastAsia"/>
          <w:szCs w:val="21"/>
        </w:rPr>
        <w:t>生日礼包可领取区间内展示，</w:t>
      </w:r>
      <w:r>
        <w:rPr>
          <w:rFonts w:ascii="宋体" w:hAnsi="宋体" w:hint="eastAsia"/>
          <w:szCs w:val="21"/>
        </w:rPr>
        <w:t>需点击进入领取页领取。</w:t>
      </w:r>
      <w:r w:rsidR="00CE13A2">
        <w:rPr>
          <w:rFonts w:ascii="宋体" w:hAnsi="宋体" w:hint="eastAsia"/>
          <w:szCs w:val="21"/>
        </w:rPr>
        <w:t>全屏动效在</w:t>
      </w:r>
      <w:r w:rsidR="00871BA6">
        <w:rPr>
          <w:rFonts w:ascii="宋体" w:hAnsi="宋体" w:hint="eastAsia"/>
          <w:szCs w:val="21"/>
        </w:rPr>
        <w:t>生日当天首次打开App时</w:t>
      </w:r>
      <w:r w:rsidR="00CE13A2" w:rsidRPr="00871BA6">
        <w:rPr>
          <w:rFonts w:ascii="宋体" w:hAnsi="宋体" w:hint="eastAsia"/>
          <w:strike/>
          <w:szCs w:val="21"/>
        </w:rPr>
        <w:t>生日礼包可领取期间内第一次打开App时</w:t>
      </w:r>
      <w:r w:rsidR="009B1F0F" w:rsidRPr="00871BA6">
        <w:rPr>
          <w:rFonts w:ascii="宋体" w:hAnsi="宋体" w:hint="eastAsia"/>
          <w:strike/>
          <w:szCs w:val="21"/>
        </w:rPr>
        <w:t>及App重新启动时</w:t>
      </w:r>
      <w:r w:rsidR="009B1F0F">
        <w:rPr>
          <w:rFonts w:ascii="宋体" w:hAnsi="宋体" w:hint="eastAsia"/>
          <w:szCs w:val="21"/>
        </w:rPr>
        <w:t>，展示。</w:t>
      </w:r>
    </w:p>
    <w:p w:rsidR="00D71D3A" w:rsidRDefault="00D71D3A" w:rsidP="007529DD">
      <w:pPr>
        <w:rPr>
          <w:rFonts w:ascii="宋体" w:hAnsi="宋体"/>
          <w:szCs w:val="21"/>
        </w:rPr>
      </w:pPr>
    </w:p>
    <w:p w:rsidR="00D67592" w:rsidRDefault="00D67592" w:rsidP="00D67592">
      <w:pPr>
        <w:pStyle w:val="3"/>
      </w:pPr>
      <w:r>
        <w:rPr>
          <w:rFonts w:hint="eastAsia"/>
        </w:rPr>
        <w:t>处理流程及约束条件</w:t>
      </w:r>
      <w:r w:rsidR="00A231EE">
        <w:rPr>
          <w:rFonts w:hint="eastAsia"/>
        </w:rPr>
        <w:t xml:space="preserve"> </w:t>
      </w:r>
      <w:r w:rsidR="00A231EE">
        <w:t xml:space="preserve">       </w:t>
      </w:r>
    </w:p>
    <w:p w:rsidR="00D67592" w:rsidRDefault="00D67592" w:rsidP="007529DD">
      <w:pPr>
        <w:rPr>
          <w:rFonts w:ascii="宋体" w:hAnsi="宋体"/>
          <w:szCs w:val="21"/>
        </w:rPr>
      </w:pPr>
    </w:p>
    <w:p w:rsidR="00D67592" w:rsidRDefault="00D67592" w:rsidP="00D67592">
      <w:pPr>
        <w:pStyle w:val="3"/>
      </w:pPr>
      <w:r>
        <w:rPr>
          <w:rFonts w:hint="eastAsia"/>
        </w:rPr>
        <w:t>界面原型元素及交互</w:t>
      </w:r>
    </w:p>
    <w:p w:rsidR="00D67592" w:rsidRDefault="00A2347D" w:rsidP="00D67592">
      <w:pPr>
        <w:pStyle w:val="aff8"/>
        <w:ind w:firstLine="40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EB1811B" wp14:editId="415291E9">
            <wp:extent cx="5274310" cy="45288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03" w:rsidRDefault="006D0203" w:rsidP="006D0203">
      <w:pPr>
        <w:pStyle w:val="4"/>
      </w:pPr>
      <w:r>
        <w:rPr>
          <w:rFonts w:hint="eastAsia"/>
        </w:rPr>
        <w:lastRenderedPageBreak/>
        <w:t>首页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E411D5" w:rsidRPr="00CA3C4C" w:rsidTr="000E1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E411D5" w:rsidRPr="00CA3C4C" w:rsidRDefault="00E411D5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E411D5" w:rsidRPr="00B14232" w:rsidTr="000E100C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E411D5" w:rsidRPr="00B14232" w:rsidRDefault="00E411D5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E411D5" w:rsidRPr="00B14232" w:rsidRDefault="00E411D5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E411D5" w:rsidRPr="00B14232" w:rsidRDefault="00E411D5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E411D5" w:rsidRPr="00B14232" w:rsidTr="000E100C">
        <w:tblPrEx>
          <w:shd w:val="clear" w:color="auto" w:fill="auto"/>
        </w:tblPrEx>
        <w:tc>
          <w:tcPr>
            <w:tcW w:w="882" w:type="pct"/>
          </w:tcPr>
          <w:p w:rsidR="00E411D5" w:rsidRPr="00B14232" w:rsidRDefault="006D020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生日礼包</w:t>
            </w:r>
          </w:p>
        </w:tc>
        <w:tc>
          <w:tcPr>
            <w:tcW w:w="361" w:type="pct"/>
          </w:tcPr>
          <w:p w:rsidR="00E411D5" w:rsidRPr="00B14232" w:rsidRDefault="00E411D5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E411D5" w:rsidRPr="00B14232" w:rsidRDefault="006D020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进入生日特权页面，领取生日礼包</w:t>
            </w:r>
          </w:p>
        </w:tc>
      </w:tr>
      <w:tr w:rsidR="00E411D5" w:rsidRPr="00B14232" w:rsidTr="000E100C">
        <w:tblPrEx>
          <w:shd w:val="clear" w:color="auto" w:fill="auto"/>
        </w:tblPrEx>
        <w:tc>
          <w:tcPr>
            <w:tcW w:w="882" w:type="pct"/>
          </w:tcPr>
          <w:p w:rsidR="00E411D5" w:rsidRPr="00B14232" w:rsidRDefault="006D020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通知栏</w:t>
            </w:r>
          </w:p>
        </w:tc>
        <w:tc>
          <w:tcPr>
            <w:tcW w:w="361" w:type="pct"/>
          </w:tcPr>
          <w:p w:rsidR="00E411D5" w:rsidRPr="00B14232" w:rsidRDefault="006D020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E411D5" w:rsidRPr="00B14232" w:rsidRDefault="00AF52D0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展示内容</w:t>
            </w:r>
            <w:r w:rsidR="001E3252">
              <w:rPr>
                <w:rFonts w:ascii="宋体" w:hAnsi="宋体" w:hint="eastAsia"/>
                <w:sz w:val="18"/>
                <w:szCs w:val="18"/>
              </w:rPr>
              <w:t>及优先级</w:t>
            </w:r>
            <w:r>
              <w:rPr>
                <w:rFonts w:ascii="宋体" w:hAnsi="宋体" w:hint="eastAsia"/>
                <w:sz w:val="18"/>
                <w:szCs w:val="18"/>
              </w:rPr>
              <w:t>：</w:t>
            </w:r>
            <w:r w:rsidR="001E3252">
              <w:rPr>
                <w:rFonts w:ascii="宋体" w:hAnsi="宋体" w:hint="eastAsia"/>
                <w:sz w:val="18"/>
                <w:szCs w:val="18"/>
              </w:rPr>
              <w:t>存在进行中订单&gt;会员任务&gt;后台维护的公告。存在进行中订单时，不展示会员任务及公告</w:t>
            </w:r>
            <w:r w:rsidR="00AE0A56">
              <w:rPr>
                <w:rFonts w:ascii="宋体" w:hAnsi="宋体" w:hint="eastAsia"/>
                <w:sz w:val="18"/>
                <w:szCs w:val="18"/>
              </w:rPr>
              <w:t>。</w:t>
            </w:r>
            <w:r w:rsidR="00B421B7">
              <w:rPr>
                <w:rFonts w:ascii="宋体" w:hAnsi="宋体" w:hint="eastAsia"/>
                <w:sz w:val="18"/>
                <w:szCs w:val="18"/>
              </w:rPr>
              <w:t>不存在进行中订单时，</w:t>
            </w:r>
            <w:r w:rsidR="00EA357F">
              <w:rPr>
                <w:rFonts w:ascii="宋体" w:hAnsi="宋体" w:hint="eastAsia"/>
                <w:sz w:val="18"/>
                <w:szCs w:val="18"/>
              </w:rPr>
              <w:t>展示会员任务及后其他公告，</w:t>
            </w:r>
            <w:bookmarkStart w:id="76" w:name="_GoBack"/>
            <w:bookmarkEnd w:id="76"/>
            <w:r w:rsidR="00AE0A56">
              <w:rPr>
                <w:rFonts w:ascii="宋体" w:hAnsi="宋体" w:hint="eastAsia"/>
                <w:sz w:val="18"/>
                <w:szCs w:val="18"/>
              </w:rPr>
              <w:t>左右滚动轮播</w:t>
            </w:r>
            <w:r w:rsidR="001E3252">
              <w:rPr>
                <w:rFonts w:ascii="宋体" w:hAnsi="宋体" w:hint="eastAsia"/>
                <w:sz w:val="18"/>
                <w:szCs w:val="18"/>
              </w:rPr>
              <w:t>。</w:t>
            </w:r>
          </w:p>
        </w:tc>
      </w:tr>
    </w:tbl>
    <w:p w:rsidR="00D67592" w:rsidRDefault="00D67592" w:rsidP="007529DD">
      <w:pPr>
        <w:rPr>
          <w:rFonts w:ascii="宋体" w:hAnsi="宋体"/>
          <w:szCs w:val="21"/>
        </w:rPr>
      </w:pPr>
    </w:p>
    <w:p w:rsidR="00CE2B23" w:rsidRDefault="00CE2B23" w:rsidP="00CE2B23">
      <w:pPr>
        <w:pStyle w:val="4"/>
      </w:pPr>
      <w:r>
        <w:rPr>
          <w:rFonts w:hint="eastAsia"/>
        </w:rPr>
        <w:t>会员任务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CE2B23" w:rsidRPr="00CA3C4C" w:rsidTr="000E1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CE2B23" w:rsidRPr="00CA3C4C" w:rsidRDefault="00CE2B23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CE2B23" w:rsidRPr="00B14232" w:rsidTr="000E100C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CE2B23" w:rsidRPr="00B14232" w:rsidRDefault="00CE2B23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CE2B23" w:rsidRPr="00B14232" w:rsidRDefault="00CE2B23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CE2B23" w:rsidRPr="00B14232" w:rsidRDefault="00CE2B23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CE2B23" w:rsidRPr="00B14232" w:rsidTr="000E100C">
        <w:tblPrEx>
          <w:shd w:val="clear" w:color="auto" w:fill="auto"/>
        </w:tblPrEx>
        <w:tc>
          <w:tcPr>
            <w:tcW w:w="882" w:type="pct"/>
          </w:tcPr>
          <w:p w:rsidR="00CE2B23" w:rsidRPr="00B14232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任务名称</w:t>
            </w:r>
          </w:p>
        </w:tc>
        <w:tc>
          <w:tcPr>
            <w:tcW w:w="361" w:type="pct"/>
          </w:tcPr>
          <w:p w:rsidR="00CE2B23" w:rsidRPr="00B14232" w:rsidRDefault="00CE2B2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CE2B23" w:rsidRPr="00B14232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后台获取，最多展示1</w:t>
            </w:r>
            <w:r>
              <w:rPr>
                <w:rFonts w:ascii="宋体" w:hAnsi="宋体"/>
                <w:sz w:val="18"/>
                <w:szCs w:val="18"/>
              </w:rPr>
              <w:t>0</w:t>
            </w:r>
            <w:r>
              <w:rPr>
                <w:rFonts w:ascii="宋体" w:hAnsi="宋体" w:hint="eastAsia"/>
                <w:sz w:val="18"/>
                <w:szCs w:val="18"/>
              </w:rPr>
              <w:t>位中文，超出长度限制的展示“</w:t>
            </w:r>
            <w:r>
              <w:rPr>
                <w:rFonts w:ascii="宋体" w:hAnsi="宋体"/>
                <w:sz w:val="18"/>
                <w:szCs w:val="18"/>
              </w:rPr>
              <w:t>…</w:t>
            </w:r>
            <w:r>
              <w:rPr>
                <w:rFonts w:ascii="宋体" w:hAnsi="宋体" w:hint="eastAsia"/>
                <w:sz w:val="18"/>
                <w:szCs w:val="18"/>
              </w:rPr>
              <w:t>”表示省略</w:t>
            </w:r>
          </w:p>
        </w:tc>
      </w:tr>
      <w:tr w:rsidR="00CE2B23" w:rsidRPr="00B14232" w:rsidTr="000E100C">
        <w:tblPrEx>
          <w:shd w:val="clear" w:color="auto" w:fill="auto"/>
        </w:tblPrEx>
        <w:tc>
          <w:tcPr>
            <w:tcW w:w="882" w:type="pct"/>
          </w:tcPr>
          <w:p w:rsidR="00CE2B23" w:rsidRPr="00B14232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任务奖励</w:t>
            </w:r>
          </w:p>
        </w:tc>
        <w:tc>
          <w:tcPr>
            <w:tcW w:w="361" w:type="pct"/>
          </w:tcPr>
          <w:p w:rsidR="00CE2B23" w:rsidRPr="00B14232" w:rsidRDefault="00CE2B2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CE2B23" w:rsidRPr="00B14232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后台获取奖励</w:t>
            </w:r>
            <w:r w:rsidR="00A87568">
              <w:rPr>
                <w:rFonts w:ascii="宋体" w:hAnsi="宋体" w:hint="eastAsia"/>
                <w:sz w:val="18"/>
                <w:szCs w:val="18"/>
              </w:rPr>
              <w:t>T币</w:t>
            </w:r>
          </w:p>
        </w:tc>
      </w:tr>
      <w:tr w:rsidR="002F7543" w:rsidRPr="00B14232" w:rsidTr="000E100C">
        <w:tblPrEx>
          <w:shd w:val="clear" w:color="auto" w:fill="auto"/>
        </w:tblPrEx>
        <w:tc>
          <w:tcPr>
            <w:tcW w:w="882" w:type="pct"/>
          </w:tcPr>
          <w:p w:rsidR="002F7543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任务进度</w:t>
            </w:r>
          </w:p>
        </w:tc>
        <w:tc>
          <w:tcPr>
            <w:tcW w:w="361" w:type="pct"/>
          </w:tcPr>
          <w:p w:rsidR="002F7543" w:rsidRPr="00B14232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2F7543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已领取未完成的任务展示任务进度</w:t>
            </w:r>
          </w:p>
        </w:tc>
      </w:tr>
      <w:tr w:rsidR="002F7543" w:rsidRPr="00B14232" w:rsidTr="000E100C">
        <w:tblPrEx>
          <w:shd w:val="clear" w:color="auto" w:fill="auto"/>
        </w:tblPrEx>
        <w:tc>
          <w:tcPr>
            <w:tcW w:w="882" w:type="pct"/>
          </w:tcPr>
          <w:p w:rsidR="002F7543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按钮</w:t>
            </w:r>
          </w:p>
        </w:tc>
        <w:tc>
          <w:tcPr>
            <w:tcW w:w="361" w:type="pct"/>
          </w:tcPr>
          <w:p w:rsidR="002F7543" w:rsidRPr="00B14232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2F7543" w:rsidRDefault="002F7543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“立即领取”：未领取任务时，展示，点击领取任务</w:t>
            </w:r>
          </w:p>
        </w:tc>
      </w:tr>
    </w:tbl>
    <w:p w:rsidR="00CE2B23" w:rsidRPr="00CE2B23" w:rsidRDefault="00CE2B23" w:rsidP="007529DD">
      <w:pPr>
        <w:rPr>
          <w:rFonts w:ascii="宋体" w:hAnsi="宋体"/>
          <w:szCs w:val="21"/>
        </w:rPr>
      </w:pPr>
    </w:p>
    <w:p w:rsidR="006B176E" w:rsidRDefault="006B176E" w:rsidP="007529DD">
      <w:pPr>
        <w:rPr>
          <w:rFonts w:ascii="宋体" w:hAnsi="宋体"/>
          <w:szCs w:val="21"/>
        </w:rPr>
      </w:pPr>
    </w:p>
    <w:p w:rsidR="006B176E" w:rsidRDefault="007B3FE4" w:rsidP="007B3FE4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3-</w:t>
      </w:r>
      <w:r w:rsidR="005F3271">
        <w:rPr>
          <w:rFonts w:hint="eastAsia"/>
        </w:rPr>
        <w:t>结束</w:t>
      </w:r>
      <w:r>
        <w:rPr>
          <w:rFonts w:hint="eastAsia"/>
        </w:rPr>
        <w:t>行程</w:t>
      </w:r>
    </w:p>
    <w:p w:rsidR="007B3FE4" w:rsidRDefault="00157B0A" w:rsidP="00157B0A">
      <w:pPr>
        <w:pStyle w:val="3"/>
      </w:pPr>
      <w:r>
        <w:rPr>
          <w:rFonts w:hint="eastAsia"/>
        </w:rPr>
        <w:t>需求概述</w:t>
      </w:r>
    </w:p>
    <w:p w:rsidR="00157B0A" w:rsidRDefault="004875CB" w:rsidP="00FD6F4F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 w:rsidRPr="00FD6F4F">
        <w:rPr>
          <w:rFonts w:ascii="宋体" w:hAnsi="宋体" w:hint="eastAsia"/>
          <w:szCs w:val="21"/>
        </w:rPr>
        <w:t>有额外奖励</w:t>
      </w:r>
      <w:r w:rsidR="00A87568">
        <w:rPr>
          <w:rFonts w:ascii="宋体" w:hAnsi="宋体" w:hint="eastAsia"/>
          <w:szCs w:val="21"/>
        </w:rPr>
        <w:t>T币</w:t>
      </w:r>
      <w:r w:rsidRPr="00FD6F4F">
        <w:rPr>
          <w:rFonts w:ascii="宋体" w:hAnsi="宋体" w:hint="eastAsia"/>
          <w:szCs w:val="21"/>
        </w:rPr>
        <w:t>时，展示</w:t>
      </w:r>
      <w:r w:rsidR="00025DAF">
        <w:rPr>
          <w:rFonts w:ascii="宋体" w:hAnsi="宋体" w:hint="eastAsia"/>
          <w:szCs w:val="21"/>
        </w:rPr>
        <w:t>“奖励N</w:t>
      </w:r>
      <w:r w:rsidR="00025DAF">
        <w:rPr>
          <w:rFonts w:ascii="宋体" w:hAnsi="宋体"/>
          <w:szCs w:val="21"/>
        </w:rPr>
        <w:t xml:space="preserve"> </w:t>
      </w:r>
      <w:r w:rsidR="00025DAF">
        <w:rPr>
          <w:rFonts w:ascii="宋体" w:hAnsi="宋体" w:hint="eastAsia"/>
          <w:szCs w:val="21"/>
        </w:rPr>
        <w:t>T币”</w:t>
      </w:r>
      <w:r w:rsidR="00C7084C">
        <w:rPr>
          <w:rFonts w:ascii="宋体" w:hAnsi="宋体" w:hint="eastAsia"/>
          <w:szCs w:val="21"/>
        </w:rPr>
        <w:t>及领取按钮，点击领取到账</w:t>
      </w:r>
      <w:r w:rsidR="004733BA" w:rsidRPr="00FD6F4F">
        <w:rPr>
          <w:rFonts w:ascii="宋体" w:hAnsi="宋体" w:hint="eastAsia"/>
          <w:szCs w:val="21"/>
        </w:rPr>
        <w:t>。</w:t>
      </w:r>
    </w:p>
    <w:p w:rsidR="008D7BEA" w:rsidRPr="008D7BEA" w:rsidRDefault="008D7BEA" w:rsidP="008D7BEA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领取完</w:t>
      </w:r>
      <w:r w:rsidR="006009B2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的展示“已领取N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T币”及“去消费”，点击进入商城。</w:t>
      </w:r>
    </w:p>
    <w:p w:rsidR="00FD6F4F" w:rsidRDefault="00FD6F4F" w:rsidP="00FD6F4F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行程结束</w:t>
      </w:r>
      <w:r w:rsidR="00DA1EDA">
        <w:rPr>
          <w:rFonts w:ascii="宋体" w:hAnsi="宋体" w:hint="eastAsia"/>
          <w:szCs w:val="21"/>
        </w:rPr>
        <w:t>（付款完成）</w:t>
      </w:r>
      <w:r>
        <w:rPr>
          <w:rFonts w:ascii="宋体" w:hAnsi="宋体" w:hint="eastAsia"/>
          <w:szCs w:val="21"/>
        </w:rPr>
        <w:t>3天内展示</w:t>
      </w:r>
      <w:r w:rsidR="008D7BEA">
        <w:rPr>
          <w:rFonts w:ascii="宋体" w:hAnsi="宋体" w:hint="eastAsia"/>
          <w:szCs w:val="21"/>
        </w:rPr>
        <w:t>额外奖励领取/消费</w:t>
      </w:r>
      <w:r>
        <w:rPr>
          <w:rFonts w:ascii="宋体" w:hAnsi="宋体" w:hint="eastAsia"/>
          <w:szCs w:val="21"/>
        </w:rPr>
        <w:t>，超过3天不再展示。</w:t>
      </w:r>
    </w:p>
    <w:p w:rsidR="00BD20ED" w:rsidRDefault="00BD20ED" w:rsidP="00FD6F4F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展示行程信息</w:t>
      </w:r>
      <w:r w:rsidR="005F1EFA">
        <w:rPr>
          <w:rFonts w:ascii="宋体" w:hAnsi="宋体" w:hint="eastAsia"/>
          <w:szCs w:val="21"/>
        </w:rPr>
        <w:t>及操作按钮。行程信息包括</w:t>
      </w:r>
      <w:r>
        <w:rPr>
          <w:rFonts w:ascii="宋体" w:hAnsi="宋体" w:hint="eastAsia"/>
          <w:szCs w:val="21"/>
        </w:rPr>
        <w:t>：司机头像、X是否（X为司机姓氏，取1位）、司机星级、车辆信息（车牌号、颜色、车型）</w:t>
      </w:r>
      <w:r w:rsidR="00892F4D">
        <w:rPr>
          <w:rFonts w:ascii="宋体" w:hAnsi="宋体" w:hint="eastAsia"/>
          <w:szCs w:val="21"/>
        </w:rPr>
        <w:t>、行程费用</w:t>
      </w:r>
      <w:r w:rsidR="00513DA4">
        <w:rPr>
          <w:rFonts w:ascii="宋体" w:hAnsi="宋体" w:hint="eastAsia"/>
          <w:szCs w:val="21"/>
        </w:rPr>
        <w:t>、预付款查询</w:t>
      </w:r>
      <w:r>
        <w:rPr>
          <w:rFonts w:ascii="宋体" w:hAnsi="宋体" w:hint="eastAsia"/>
          <w:szCs w:val="21"/>
        </w:rPr>
        <w:t>。</w:t>
      </w:r>
      <w:r w:rsidR="005F1EFA">
        <w:rPr>
          <w:rFonts w:ascii="宋体" w:hAnsi="宋体" w:hint="eastAsia"/>
          <w:szCs w:val="21"/>
        </w:rPr>
        <w:t>操作按钮包括：一键报警、开发票。</w:t>
      </w:r>
    </w:p>
    <w:p w:rsidR="005F1EFA" w:rsidRDefault="005F1EFA" w:rsidP="00FD6F4F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展示安全中心</w:t>
      </w:r>
      <w:r w:rsidR="002A3C6A">
        <w:rPr>
          <w:rFonts w:ascii="宋体" w:hAnsi="宋体" w:hint="eastAsia"/>
          <w:szCs w:val="21"/>
        </w:rPr>
        <w:t>入口，点击进入安全中心</w:t>
      </w:r>
      <w:r>
        <w:rPr>
          <w:rFonts w:ascii="宋体" w:hAnsi="宋体" w:hint="eastAsia"/>
          <w:szCs w:val="21"/>
        </w:rPr>
        <w:t>。</w:t>
      </w:r>
    </w:p>
    <w:p w:rsidR="00E73B21" w:rsidRDefault="00711347" w:rsidP="00FD6F4F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展示评价页面</w:t>
      </w:r>
      <w:r w:rsidR="005C3794">
        <w:rPr>
          <w:rFonts w:ascii="宋体" w:hAnsi="宋体" w:hint="eastAsia"/>
          <w:szCs w:val="21"/>
        </w:rPr>
        <w:t>，初始化均为5星好评，用户可评价后提交。评价过的，展示上次评价的结果，可修改后再次提交评价。</w:t>
      </w:r>
      <w:r w:rsidR="00870048">
        <w:rPr>
          <w:rFonts w:ascii="宋体" w:hAnsi="宋体" w:hint="eastAsia"/>
          <w:szCs w:val="21"/>
        </w:rPr>
        <w:t>评价有司机、平台、车辆共3个维度，包含：针对选择的星级的一句话描述、星级、评价标签（从后台获取，顺序按照后台</w:t>
      </w:r>
      <w:r w:rsidR="00B74E30">
        <w:rPr>
          <w:rFonts w:ascii="宋体" w:hAnsi="宋体" w:hint="eastAsia"/>
          <w:szCs w:val="21"/>
        </w:rPr>
        <w:t>配置顺序展示</w:t>
      </w:r>
      <w:r w:rsidR="00870048">
        <w:rPr>
          <w:rFonts w:ascii="宋体" w:hAnsi="宋体" w:hint="eastAsia"/>
          <w:szCs w:val="21"/>
        </w:rPr>
        <w:t>）</w:t>
      </w:r>
      <w:r w:rsidR="00B74E30">
        <w:rPr>
          <w:rFonts w:ascii="宋体" w:hAnsi="宋体" w:hint="eastAsia"/>
          <w:szCs w:val="21"/>
        </w:rPr>
        <w:t>、评价内容（限定</w:t>
      </w:r>
      <w:r w:rsidR="00AD032B">
        <w:rPr>
          <w:rFonts w:ascii="宋体" w:hAnsi="宋体" w:hint="eastAsia"/>
          <w:szCs w:val="21"/>
        </w:rPr>
        <w:t>7</w:t>
      </w:r>
      <w:r w:rsidR="00AD032B">
        <w:rPr>
          <w:rFonts w:ascii="宋体" w:hAnsi="宋体"/>
          <w:szCs w:val="21"/>
        </w:rPr>
        <w:t>0</w:t>
      </w:r>
      <w:r w:rsidR="00AD032B">
        <w:rPr>
          <w:rFonts w:ascii="宋体" w:hAnsi="宋体" w:hint="eastAsia"/>
          <w:szCs w:val="21"/>
        </w:rPr>
        <w:t>个中文字符</w:t>
      </w:r>
      <w:r w:rsidR="009B7BB7">
        <w:rPr>
          <w:rFonts w:ascii="宋体" w:hAnsi="宋体" w:hint="eastAsia"/>
          <w:szCs w:val="21"/>
        </w:rPr>
        <w:t>，</w:t>
      </w:r>
      <w:r w:rsidR="00AD032B">
        <w:rPr>
          <w:rFonts w:ascii="宋体" w:hAnsi="宋体" w:hint="eastAsia"/>
          <w:szCs w:val="21"/>
        </w:rPr>
        <w:t>中英文、数字、</w:t>
      </w:r>
      <w:r w:rsidR="00110F4A">
        <w:rPr>
          <w:rFonts w:ascii="宋体" w:hAnsi="宋体" w:hint="eastAsia"/>
          <w:szCs w:val="21"/>
        </w:rPr>
        <w:t>特殊字符、颜文字</w:t>
      </w:r>
      <w:r w:rsidR="00AD032B">
        <w:rPr>
          <w:rFonts w:ascii="宋体" w:hAnsi="宋体" w:hint="eastAsia"/>
          <w:szCs w:val="21"/>
        </w:rPr>
        <w:t>、emoji</w:t>
      </w:r>
      <w:r w:rsidR="00CD0948">
        <w:rPr>
          <w:rFonts w:ascii="宋体" w:hAnsi="宋体" w:hint="eastAsia"/>
          <w:szCs w:val="21"/>
        </w:rPr>
        <w:t>表情</w:t>
      </w:r>
      <w:r w:rsidR="00AD032B">
        <w:rPr>
          <w:rFonts w:ascii="宋体" w:hAnsi="宋体" w:hint="eastAsia"/>
          <w:szCs w:val="21"/>
        </w:rPr>
        <w:t>不限</w:t>
      </w:r>
      <w:r w:rsidR="00B74E30">
        <w:rPr>
          <w:rFonts w:ascii="宋体" w:hAnsi="宋体" w:hint="eastAsia"/>
          <w:szCs w:val="21"/>
        </w:rPr>
        <w:t>）</w:t>
      </w:r>
      <w:r w:rsidR="00AD032B">
        <w:rPr>
          <w:rFonts w:ascii="宋体" w:hAnsi="宋体" w:hint="eastAsia"/>
          <w:szCs w:val="21"/>
        </w:rPr>
        <w:t>。</w:t>
      </w:r>
    </w:p>
    <w:p w:rsidR="000D124A" w:rsidRDefault="000D124A" w:rsidP="00FD6F4F">
      <w:pPr>
        <w:pStyle w:val="aff8"/>
        <w:numPr>
          <w:ilvl w:val="0"/>
          <w:numId w:val="1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后台设置分享领券时，展示分享领</w:t>
      </w:r>
      <w:proofErr w:type="gramStart"/>
      <w:r>
        <w:rPr>
          <w:rFonts w:ascii="宋体" w:hAnsi="宋体" w:hint="eastAsia"/>
          <w:szCs w:val="21"/>
        </w:rPr>
        <w:t>券入</w:t>
      </w:r>
      <w:proofErr w:type="gramEnd"/>
      <w:r>
        <w:rPr>
          <w:rFonts w:ascii="宋体" w:hAnsi="宋体" w:hint="eastAsia"/>
          <w:szCs w:val="21"/>
        </w:rPr>
        <w:t>口。</w:t>
      </w:r>
    </w:p>
    <w:p w:rsidR="00DE4BD6" w:rsidRDefault="00DE4BD6" w:rsidP="00DE4BD6">
      <w:pPr>
        <w:rPr>
          <w:rFonts w:ascii="宋体" w:hAnsi="宋体"/>
          <w:szCs w:val="21"/>
        </w:rPr>
      </w:pPr>
    </w:p>
    <w:p w:rsidR="00DE4BD6" w:rsidRDefault="00DE4BD6" w:rsidP="00DE4BD6">
      <w:pPr>
        <w:pStyle w:val="3"/>
      </w:pPr>
      <w:r>
        <w:rPr>
          <w:rFonts w:hint="eastAsia"/>
        </w:rPr>
        <w:t>处理流程及约束条件</w:t>
      </w:r>
    </w:p>
    <w:p w:rsidR="00DE4BD6" w:rsidRDefault="00DE4BD6" w:rsidP="00DE4BD6">
      <w:pPr>
        <w:rPr>
          <w:rFonts w:ascii="宋体" w:hAnsi="宋体"/>
          <w:szCs w:val="21"/>
        </w:rPr>
      </w:pPr>
    </w:p>
    <w:p w:rsidR="00DE4BD6" w:rsidRDefault="00DE4BD6" w:rsidP="00DE4BD6">
      <w:pPr>
        <w:pStyle w:val="3"/>
      </w:pPr>
      <w:r>
        <w:rPr>
          <w:rFonts w:hint="eastAsia"/>
        </w:rPr>
        <w:lastRenderedPageBreak/>
        <w:t>界面原型元素及交互</w:t>
      </w:r>
    </w:p>
    <w:p w:rsidR="00DE4BD6" w:rsidRDefault="00DE4BD6" w:rsidP="00DE4BD6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92E55F9" wp14:editId="49FEBBB7">
            <wp:extent cx="5274310" cy="1788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D6" w:rsidRDefault="00A11637" w:rsidP="00544C62">
      <w:pPr>
        <w:pStyle w:val="4"/>
      </w:pPr>
      <w:r>
        <w:rPr>
          <w:rFonts w:hint="eastAsia"/>
        </w:rPr>
        <w:t>额外奖励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DE4BD6" w:rsidRPr="00CA3C4C" w:rsidTr="00395CF8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DE4BD6" w:rsidRPr="00CA3C4C" w:rsidRDefault="00DE4BD6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DE4BD6" w:rsidRPr="00B14232" w:rsidTr="00395CF8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DE4BD6" w:rsidRPr="00B14232" w:rsidRDefault="00DE4BD6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DE4BD6" w:rsidRPr="00B14232" w:rsidRDefault="00DE4BD6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DE4BD6" w:rsidRPr="00B14232" w:rsidRDefault="00DE4BD6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DE4BD6" w:rsidRPr="00B14232" w:rsidTr="00395CF8">
        <w:tblPrEx>
          <w:shd w:val="clear" w:color="auto" w:fill="auto"/>
        </w:tblPrEx>
        <w:tc>
          <w:tcPr>
            <w:tcW w:w="882" w:type="pct"/>
          </w:tcPr>
          <w:p w:rsidR="00DE4BD6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额外T币奖励</w:t>
            </w:r>
          </w:p>
        </w:tc>
        <w:tc>
          <w:tcPr>
            <w:tcW w:w="361" w:type="pct"/>
          </w:tcPr>
          <w:p w:rsidR="00DE4BD6" w:rsidRPr="00B14232" w:rsidRDefault="00DE4BD6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DE4BD6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行程结束3天内展示，未领取时展示“额外奖励N</w:t>
            </w:r>
            <w:r>
              <w:rPr>
                <w:rFonts w:ascii="宋体" w:hAnsi="宋体"/>
                <w:sz w:val="18"/>
                <w:szCs w:val="18"/>
              </w:rPr>
              <w:t xml:space="preserve"> </w:t>
            </w:r>
            <w:r>
              <w:rPr>
                <w:rFonts w:ascii="宋体" w:hAnsi="宋体" w:hint="eastAsia"/>
                <w:sz w:val="18"/>
                <w:szCs w:val="18"/>
              </w:rPr>
              <w:t>T币”，领取后展示</w:t>
            </w:r>
            <w:r>
              <w:rPr>
                <w:rFonts w:ascii="宋体" w:hAnsi="宋体" w:hint="eastAsia"/>
                <w:szCs w:val="21"/>
              </w:rPr>
              <w:t>“已领取N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T币”</w:t>
            </w:r>
          </w:p>
        </w:tc>
      </w:tr>
      <w:tr w:rsidR="006B25B3" w:rsidRPr="00B14232" w:rsidTr="00395CF8">
        <w:tblPrEx>
          <w:shd w:val="clear" w:color="auto" w:fill="auto"/>
        </w:tblPrEx>
        <w:tc>
          <w:tcPr>
            <w:tcW w:w="882" w:type="pct"/>
          </w:tcPr>
          <w:p w:rsidR="006B25B3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领取</w:t>
            </w:r>
          </w:p>
        </w:tc>
        <w:tc>
          <w:tcPr>
            <w:tcW w:w="361" w:type="pct"/>
          </w:tcPr>
          <w:p w:rsidR="006B25B3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6B25B3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行程结束3天内未领取时展示，点击领取到账，样式变为领取后的展示样式</w:t>
            </w:r>
          </w:p>
        </w:tc>
      </w:tr>
      <w:tr w:rsidR="006B25B3" w:rsidRPr="00B14232" w:rsidTr="00395CF8">
        <w:tblPrEx>
          <w:shd w:val="clear" w:color="auto" w:fill="auto"/>
        </w:tblPrEx>
        <w:tc>
          <w:tcPr>
            <w:tcW w:w="882" w:type="pct"/>
          </w:tcPr>
          <w:p w:rsidR="006B25B3" w:rsidRPr="00B14232" w:rsidRDefault="005B14BD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去</w:t>
            </w:r>
            <w:r w:rsidR="00577BE0">
              <w:rPr>
                <w:rFonts w:ascii="宋体" w:hAnsi="宋体" w:hint="eastAsia"/>
                <w:sz w:val="18"/>
                <w:szCs w:val="18"/>
              </w:rPr>
              <w:t>消费</w:t>
            </w:r>
          </w:p>
        </w:tc>
        <w:tc>
          <w:tcPr>
            <w:tcW w:w="361" w:type="pct"/>
          </w:tcPr>
          <w:p w:rsidR="006B25B3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6B25B3" w:rsidRPr="00B14232" w:rsidRDefault="00577BE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行程结束3天内已领取时展示，点击进入商城</w:t>
            </w:r>
          </w:p>
        </w:tc>
      </w:tr>
    </w:tbl>
    <w:p w:rsidR="00DE4BD6" w:rsidRDefault="00DE4BD6" w:rsidP="00DE4BD6">
      <w:pPr>
        <w:rPr>
          <w:rFonts w:ascii="宋体" w:hAnsi="宋体"/>
          <w:szCs w:val="21"/>
        </w:rPr>
      </w:pPr>
    </w:p>
    <w:p w:rsidR="00A11637" w:rsidRDefault="00A11637" w:rsidP="00A11637">
      <w:pPr>
        <w:pStyle w:val="4"/>
      </w:pPr>
      <w:r>
        <w:rPr>
          <w:rFonts w:hint="eastAsia"/>
        </w:rPr>
        <w:t>行程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A11637" w:rsidRPr="00CA3C4C" w:rsidTr="00395CF8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A11637" w:rsidRPr="00CA3C4C" w:rsidRDefault="00A11637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A11637" w:rsidRPr="00B14232" w:rsidTr="00395CF8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A11637" w:rsidRPr="00B14232" w:rsidRDefault="00A11637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A11637" w:rsidRPr="00B14232" w:rsidRDefault="00A11637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A11637" w:rsidRPr="00B14232" w:rsidRDefault="00A11637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A11637" w:rsidRPr="00B14232" w:rsidTr="00395CF8">
        <w:tblPrEx>
          <w:shd w:val="clear" w:color="auto" w:fill="auto"/>
        </w:tblPrEx>
        <w:tc>
          <w:tcPr>
            <w:tcW w:w="882" w:type="pct"/>
          </w:tcPr>
          <w:p w:rsidR="00A11637" w:rsidRPr="00B14232" w:rsidRDefault="00A116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司机头像</w:t>
            </w:r>
          </w:p>
        </w:tc>
        <w:tc>
          <w:tcPr>
            <w:tcW w:w="361" w:type="pct"/>
          </w:tcPr>
          <w:p w:rsidR="00A11637" w:rsidRPr="00B14232" w:rsidRDefault="00A116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A11637" w:rsidRPr="00B14232" w:rsidRDefault="00D63A58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司机未设置头像，则展示平台默认头像；司机设置了头像，则展示司机设置的头像</w:t>
            </w:r>
          </w:p>
        </w:tc>
      </w:tr>
      <w:tr w:rsidR="00A11637" w:rsidRPr="00B14232" w:rsidTr="00395CF8">
        <w:tblPrEx>
          <w:shd w:val="clear" w:color="auto" w:fill="auto"/>
        </w:tblPrEx>
        <w:tc>
          <w:tcPr>
            <w:tcW w:w="882" w:type="pct"/>
          </w:tcPr>
          <w:p w:rsidR="00A11637" w:rsidRPr="00B14232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司机姓名</w:t>
            </w:r>
          </w:p>
        </w:tc>
        <w:tc>
          <w:tcPr>
            <w:tcW w:w="361" w:type="pct"/>
          </w:tcPr>
          <w:p w:rsidR="00A11637" w:rsidRPr="00B14232" w:rsidRDefault="00A116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A11637" w:rsidRPr="00B14232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显示“X师傅”，X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取司机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姓名第一位作为姓氏</w:t>
            </w:r>
          </w:p>
        </w:tc>
      </w:tr>
      <w:tr w:rsidR="000A7B37" w:rsidRPr="00B14232" w:rsidTr="00395CF8">
        <w:tblPrEx>
          <w:shd w:val="clear" w:color="auto" w:fill="auto"/>
        </w:tblPrEx>
        <w:tc>
          <w:tcPr>
            <w:tcW w:w="882" w:type="pct"/>
          </w:tcPr>
          <w:p w:rsidR="000A7B37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司机星级</w:t>
            </w:r>
          </w:p>
        </w:tc>
        <w:tc>
          <w:tcPr>
            <w:tcW w:w="361" w:type="pct"/>
          </w:tcPr>
          <w:p w:rsidR="000A7B37" w:rsidRPr="00B14232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0A7B37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展示星级图标及司机星级，星级保留一位小数</w:t>
            </w:r>
          </w:p>
        </w:tc>
      </w:tr>
      <w:tr w:rsidR="000A7B37" w:rsidRPr="00B14232" w:rsidTr="00395CF8">
        <w:tblPrEx>
          <w:shd w:val="clear" w:color="auto" w:fill="auto"/>
        </w:tblPrEx>
        <w:tc>
          <w:tcPr>
            <w:tcW w:w="882" w:type="pct"/>
          </w:tcPr>
          <w:p w:rsidR="000A7B37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车辆信息</w:t>
            </w:r>
          </w:p>
        </w:tc>
        <w:tc>
          <w:tcPr>
            <w:tcW w:w="361" w:type="pct"/>
          </w:tcPr>
          <w:p w:rsidR="000A7B37" w:rsidRPr="00B14232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0A7B37" w:rsidRDefault="000A7B37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展示车牌号、车辆颜色、车辆型号</w:t>
            </w:r>
          </w:p>
        </w:tc>
      </w:tr>
      <w:tr w:rsidR="000A7B37" w:rsidRPr="00B14232" w:rsidTr="00395CF8">
        <w:tblPrEx>
          <w:shd w:val="clear" w:color="auto" w:fill="auto"/>
        </w:tblPrEx>
        <w:tc>
          <w:tcPr>
            <w:tcW w:w="882" w:type="pct"/>
          </w:tcPr>
          <w:p w:rsidR="000A7B37" w:rsidRDefault="00E1371B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行程费用</w:t>
            </w:r>
          </w:p>
        </w:tc>
        <w:tc>
          <w:tcPr>
            <w:tcW w:w="361" w:type="pct"/>
          </w:tcPr>
          <w:p w:rsidR="000A7B37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0A7B37" w:rsidRDefault="00E1371B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展示行程总费用，点击可查看费用详情</w:t>
            </w:r>
          </w:p>
        </w:tc>
      </w:tr>
      <w:tr w:rsidR="00C618DC" w:rsidRPr="00B14232" w:rsidTr="00395CF8">
        <w:tblPrEx>
          <w:shd w:val="clear" w:color="auto" w:fill="auto"/>
        </w:tblPrEx>
        <w:tc>
          <w:tcPr>
            <w:tcW w:w="882" w:type="pct"/>
          </w:tcPr>
          <w:p w:rsidR="00C618DC" w:rsidRDefault="00C618D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预付款查询</w:t>
            </w:r>
          </w:p>
        </w:tc>
        <w:tc>
          <w:tcPr>
            <w:tcW w:w="361" w:type="pct"/>
          </w:tcPr>
          <w:p w:rsidR="00C618DC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C618DC" w:rsidRDefault="00C618D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当前订单存在预付款时展示，点击可查看预付款</w:t>
            </w:r>
            <w:r w:rsidR="009D0821">
              <w:rPr>
                <w:rFonts w:ascii="宋体" w:hAnsi="宋体" w:hint="eastAsia"/>
                <w:sz w:val="18"/>
                <w:szCs w:val="18"/>
              </w:rPr>
              <w:t>详细信息</w:t>
            </w:r>
          </w:p>
        </w:tc>
      </w:tr>
      <w:tr w:rsidR="00EA33BF" w:rsidRPr="00B14232" w:rsidTr="00395CF8">
        <w:tblPrEx>
          <w:shd w:val="clear" w:color="auto" w:fill="auto"/>
        </w:tblPrEx>
        <w:tc>
          <w:tcPr>
            <w:tcW w:w="882" w:type="pct"/>
          </w:tcPr>
          <w:p w:rsidR="00EA33BF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分享领券</w:t>
            </w:r>
          </w:p>
        </w:tc>
        <w:tc>
          <w:tcPr>
            <w:tcW w:w="361" w:type="pct"/>
          </w:tcPr>
          <w:p w:rsidR="00EA33BF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EA33BF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存在分享领券活动时展示，点击弹出分享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领券弹窗</w:t>
            </w:r>
            <w:proofErr w:type="gramEnd"/>
          </w:p>
        </w:tc>
      </w:tr>
      <w:tr w:rsidR="00EA33BF" w:rsidRPr="00B14232" w:rsidTr="00395CF8">
        <w:tblPrEx>
          <w:shd w:val="clear" w:color="auto" w:fill="auto"/>
        </w:tblPrEx>
        <w:tc>
          <w:tcPr>
            <w:tcW w:w="882" w:type="pct"/>
          </w:tcPr>
          <w:p w:rsidR="00EA33BF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一键报警</w:t>
            </w:r>
          </w:p>
        </w:tc>
        <w:tc>
          <w:tcPr>
            <w:tcW w:w="361" w:type="pct"/>
          </w:tcPr>
          <w:p w:rsidR="00EA33BF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EA33BF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点击进入一键报警</w:t>
            </w:r>
          </w:p>
        </w:tc>
      </w:tr>
      <w:tr w:rsidR="00A11637" w:rsidRPr="00B14232" w:rsidTr="00395CF8">
        <w:tblPrEx>
          <w:shd w:val="clear" w:color="auto" w:fill="auto"/>
        </w:tblPrEx>
        <w:tc>
          <w:tcPr>
            <w:tcW w:w="882" w:type="pct"/>
          </w:tcPr>
          <w:p w:rsidR="00A11637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开发票</w:t>
            </w:r>
          </w:p>
        </w:tc>
        <w:tc>
          <w:tcPr>
            <w:tcW w:w="361" w:type="pct"/>
          </w:tcPr>
          <w:p w:rsidR="00A11637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A11637" w:rsidRPr="00B14232" w:rsidRDefault="00EA33B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Cs w:val="21"/>
              </w:rPr>
              <w:t>点击进入开发票</w:t>
            </w:r>
          </w:p>
        </w:tc>
      </w:tr>
    </w:tbl>
    <w:p w:rsidR="00A11637" w:rsidRPr="00A11637" w:rsidRDefault="00A11637" w:rsidP="00DE4BD6">
      <w:pPr>
        <w:rPr>
          <w:rFonts w:ascii="宋体" w:hAnsi="宋体"/>
          <w:szCs w:val="21"/>
        </w:rPr>
      </w:pPr>
    </w:p>
    <w:p w:rsidR="004875CB" w:rsidRDefault="00513DA4" w:rsidP="007F5B38">
      <w:pPr>
        <w:pStyle w:val="4"/>
      </w:pPr>
      <w:r>
        <w:rPr>
          <w:rFonts w:hint="eastAsia"/>
        </w:rPr>
        <w:t>评价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7F5B38" w:rsidRPr="00CA3C4C" w:rsidTr="00395CF8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7F5B38" w:rsidRPr="00CA3C4C" w:rsidRDefault="007F5B38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7F5B38" w:rsidRPr="00B14232" w:rsidTr="00395CF8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7F5B38" w:rsidRPr="00B14232" w:rsidRDefault="007F5B38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7F5B38" w:rsidRPr="00B14232" w:rsidRDefault="007F5B38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7F5B38" w:rsidRPr="00B14232" w:rsidRDefault="007F5B38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7F5B38" w:rsidRPr="00B14232" w:rsidTr="00395CF8">
        <w:tblPrEx>
          <w:shd w:val="clear" w:color="auto" w:fill="auto"/>
        </w:tblPrEx>
        <w:tc>
          <w:tcPr>
            <w:tcW w:w="882" w:type="pct"/>
          </w:tcPr>
          <w:p w:rsidR="007F5B38" w:rsidRPr="00B14232" w:rsidRDefault="00F65A6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一句话描述</w:t>
            </w:r>
          </w:p>
        </w:tc>
        <w:tc>
          <w:tcPr>
            <w:tcW w:w="361" w:type="pct"/>
          </w:tcPr>
          <w:p w:rsidR="007F5B38" w:rsidRPr="00B14232" w:rsidRDefault="007F5B38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7F5B38" w:rsidRPr="00B14232" w:rsidRDefault="00F65A6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从后台获取，根据评价的星级获取相应的一句话描述</w:t>
            </w:r>
          </w:p>
        </w:tc>
      </w:tr>
      <w:tr w:rsidR="007F5B38" w:rsidRPr="00B14232" w:rsidTr="00395CF8">
        <w:tblPrEx>
          <w:shd w:val="clear" w:color="auto" w:fill="auto"/>
        </w:tblPrEx>
        <w:tc>
          <w:tcPr>
            <w:tcW w:w="882" w:type="pct"/>
          </w:tcPr>
          <w:p w:rsidR="007F5B38" w:rsidRPr="00B14232" w:rsidRDefault="00F65A6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星级评价</w:t>
            </w:r>
          </w:p>
        </w:tc>
        <w:tc>
          <w:tcPr>
            <w:tcW w:w="361" w:type="pct"/>
          </w:tcPr>
          <w:p w:rsidR="007F5B38" w:rsidRPr="00B14232" w:rsidRDefault="00F65A6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7F5B38" w:rsidRPr="00B14232" w:rsidRDefault="00F65A60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默认5星</w:t>
            </w:r>
            <w:r w:rsidR="002D792D">
              <w:rPr>
                <w:rFonts w:ascii="宋体" w:hAnsi="宋体" w:hint="eastAsia"/>
                <w:sz w:val="18"/>
                <w:szCs w:val="18"/>
              </w:rPr>
              <w:t>，点击选择1星-</w:t>
            </w:r>
            <w:r w:rsidR="002D792D">
              <w:rPr>
                <w:rFonts w:ascii="宋体" w:hAnsi="宋体"/>
                <w:sz w:val="18"/>
                <w:szCs w:val="18"/>
              </w:rPr>
              <w:t>5</w:t>
            </w:r>
            <w:r w:rsidR="002D792D">
              <w:rPr>
                <w:rFonts w:ascii="宋体" w:hAnsi="宋体" w:hint="eastAsia"/>
                <w:sz w:val="18"/>
                <w:szCs w:val="18"/>
              </w:rPr>
              <w:t>星</w:t>
            </w:r>
          </w:p>
        </w:tc>
      </w:tr>
      <w:tr w:rsidR="007F5B38" w:rsidRPr="00B14232" w:rsidTr="00395CF8">
        <w:tblPrEx>
          <w:shd w:val="clear" w:color="auto" w:fill="auto"/>
        </w:tblPrEx>
        <w:tc>
          <w:tcPr>
            <w:tcW w:w="882" w:type="pct"/>
          </w:tcPr>
          <w:p w:rsidR="007F5B38" w:rsidRPr="00B14232" w:rsidRDefault="00721EC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评价标签</w:t>
            </w:r>
          </w:p>
        </w:tc>
        <w:tc>
          <w:tcPr>
            <w:tcW w:w="361" w:type="pct"/>
          </w:tcPr>
          <w:p w:rsidR="007F5B38" w:rsidRPr="00B14232" w:rsidRDefault="00750F3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7F5B38" w:rsidRPr="00B14232" w:rsidRDefault="00721EC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从后台获取，按照后台配置顺序展示，点击选择，可多选</w:t>
            </w:r>
            <w:r w:rsidR="009241CC">
              <w:rPr>
                <w:rFonts w:ascii="宋体" w:hAnsi="宋体" w:hint="eastAsia"/>
                <w:sz w:val="18"/>
                <w:szCs w:val="18"/>
              </w:rPr>
              <w:t>，默认</w:t>
            </w:r>
            <w:proofErr w:type="gramStart"/>
            <w:r w:rsidR="009241CC">
              <w:rPr>
                <w:rFonts w:ascii="宋体" w:hAnsi="宋体" w:hint="eastAsia"/>
                <w:sz w:val="18"/>
                <w:szCs w:val="18"/>
              </w:rPr>
              <w:t>不</w:t>
            </w:r>
            <w:proofErr w:type="gramEnd"/>
            <w:r w:rsidR="009241CC">
              <w:rPr>
                <w:rFonts w:ascii="宋体" w:hAnsi="宋体" w:hint="eastAsia"/>
                <w:sz w:val="18"/>
                <w:szCs w:val="18"/>
              </w:rPr>
              <w:t>选中</w:t>
            </w:r>
          </w:p>
        </w:tc>
      </w:tr>
      <w:tr w:rsidR="00AB39DB" w:rsidRPr="00B14232" w:rsidTr="00395CF8">
        <w:tblPrEx>
          <w:shd w:val="clear" w:color="auto" w:fill="auto"/>
        </w:tblPrEx>
        <w:tc>
          <w:tcPr>
            <w:tcW w:w="882" w:type="pct"/>
          </w:tcPr>
          <w:p w:rsidR="00AB39DB" w:rsidRDefault="00AB39DB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评价内容</w:t>
            </w:r>
          </w:p>
        </w:tc>
        <w:tc>
          <w:tcPr>
            <w:tcW w:w="361" w:type="pct"/>
          </w:tcPr>
          <w:p w:rsidR="00AB39DB" w:rsidRDefault="00AB39DB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输入</w:t>
            </w:r>
          </w:p>
        </w:tc>
        <w:tc>
          <w:tcPr>
            <w:tcW w:w="3757" w:type="pct"/>
          </w:tcPr>
          <w:p w:rsidR="00AB39DB" w:rsidRDefault="009241C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默认空白，</w:t>
            </w:r>
            <w:r w:rsidR="00AB39DB">
              <w:rPr>
                <w:rFonts w:ascii="宋体" w:hAnsi="宋体" w:hint="eastAsia"/>
                <w:sz w:val="18"/>
                <w:szCs w:val="18"/>
              </w:rPr>
              <w:t>限制7</w:t>
            </w:r>
            <w:r w:rsidR="00AB39DB">
              <w:rPr>
                <w:rFonts w:ascii="宋体" w:hAnsi="宋体"/>
                <w:sz w:val="18"/>
                <w:szCs w:val="18"/>
              </w:rPr>
              <w:t>0</w:t>
            </w:r>
            <w:r w:rsidR="00AB39DB">
              <w:rPr>
                <w:rFonts w:ascii="宋体" w:hAnsi="宋体" w:hint="eastAsia"/>
                <w:sz w:val="18"/>
                <w:szCs w:val="18"/>
              </w:rPr>
              <w:t>位中文字符展示长度，1</w:t>
            </w:r>
            <w:r w:rsidR="00AB39DB">
              <w:rPr>
                <w:rFonts w:ascii="宋体" w:hAnsi="宋体"/>
                <w:sz w:val="18"/>
                <w:szCs w:val="18"/>
              </w:rPr>
              <w:t>40</w:t>
            </w:r>
            <w:r w:rsidR="00AB39DB">
              <w:rPr>
                <w:rFonts w:ascii="宋体" w:hAnsi="宋体" w:hint="eastAsia"/>
                <w:sz w:val="18"/>
                <w:szCs w:val="18"/>
              </w:rPr>
              <w:t>字节。</w:t>
            </w:r>
            <w:r w:rsidR="00AB39DB">
              <w:rPr>
                <w:rFonts w:ascii="宋体" w:hAnsi="宋体" w:hint="eastAsia"/>
                <w:szCs w:val="21"/>
              </w:rPr>
              <w:t>中英文、数字、特殊字符、颜文字、emoji表情不限。</w:t>
            </w:r>
          </w:p>
        </w:tc>
      </w:tr>
      <w:tr w:rsidR="009241CC" w:rsidRPr="00B14232" w:rsidTr="00395CF8">
        <w:tblPrEx>
          <w:shd w:val="clear" w:color="auto" w:fill="auto"/>
        </w:tblPrEx>
        <w:tc>
          <w:tcPr>
            <w:tcW w:w="882" w:type="pct"/>
          </w:tcPr>
          <w:p w:rsidR="009241CC" w:rsidRDefault="009241C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提交评价</w:t>
            </w:r>
          </w:p>
        </w:tc>
        <w:tc>
          <w:tcPr>
            <w:tcW w:w="361" w:type="pct"/>
          </w:tcPr>
          <w:p w:rsidR="009241CC" w:rsidRDefault="009241C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9241CC" w:rsidRDefault="009241C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初次评价/编辑评价时展示，点击提交评价</w:t>
            </w:r>
          </w:p>
        </w:tc>
      </w:tr>
      <w:tr w:rsidR="009241CC" w:rsidRPr="00B14232" w:rsidTr="00395CF8">
        <w:tblPrEx>
          <w:shd w:val="clear" w:color="auto" w:fill="auto"/>
        </w:tblPrEx>
        <w:tc>
          <w:tcPr>
            <w:tcW w:w="882" w:type="pct"/>
          </w:tcPr>
          <w:p w:rsidR="009241CC" w:rsidRDefault="00D54D8E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修改评价</w:t>
            </w:r>
          </w:p>
        </w:tc>
        <w:tc>
          <w:tcPr>
            <w:tcW w:w="361" w:type="pct"/>
          </w:tcPr>
          <w:p w:rsidR="009241CC" w:rsidRDefault="00D54D8E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9241CC" w:rsidRDefault="00D54D8E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已评价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时展示，点击可编辑修改评价</w:t>
            </w:r>
          </w:p>
        </w:tc>
      </w:tr>
    </w:tbl>
    <w:p w:rsidR="007F5B38" w:rsidRPr="007F5B38" w:rsidRDefault="007F5B38" w:rsidP="007529DD">
      <w:pPr>
        <w:rPr>
          <w:rFonts w:ascii="宋体" w:hAnsi="宋体"/>
          <w:szCs w:val="21"/>
        </w:rPr>
      </w:pPr>
    </w:p>
    <w:p w:rsidR="004875CB" w:rsidRDefault="004875CB" w:rsidP="007529DD">
      <w:pPr>
        <w:rPr>
          <w:rFonts w:ascii="宋体" w:hAnsi="宋体"/>
          <w:szCs w:val="21"/>
        </w:rPr>
      </w:pPr>
    </w:p>
    <w:p w:rsidR="00B55799" w:rsidRDefault="00B55799" w:rsidP="00B55799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4-</w:t>
      </w:r>
      <w:r w:rsidR="00FA7FEA">
        <w:rPr>
          <w:rFonts w:hint="eastAsia"/>
        </w:rPr>
        <w:t>取消行程</w:t>
      </w:r>
    </w:p>
    <w:p w:rsidR="00B55799" w:rsidRDefault="00B55799" w:rsidP="00B55799">
      <w:pPr>
        <w:pStyle w:val="3"/>
      </w:pPr>
      <w:r>
        <w:rPr>
          <w:rFonts w:hint="eastAsia"/>
        </w:rPr>
        <w:t>需求概述</w:t>
      </w:r>
    </w:p>
    <w:p w:rsidR="00B55799" w:rsidRPr="002843B5" w:rsidRDefault="00B55799" w:rsidP="002843B5">
      <w:pPr>
        <w:pStyle w:val="aff8"/>
        <w:numPr>
          <w:ilvl w:val="0"/>
          <w:numId w:val="16"/>
        </w:numPr>
        <w:ind w:firstLineChars="0"/>
        <w:rPr>
          <w:rFonts w:ascii="宋体" w:hAnsi="宋体"/>
          <w:szCs w:val="21"/>
        </w:rPr>
      </w:pPr>
      <w:r w:rsidRPr="002843B5">
        <w:rPr>
          <w:rFonts w:ascii="宋体" w:hAnsi="宋体" w:hint="eastAsia"/>
          <w:szCs w:val="21"/>
        </w:rPr>
        <w:t>在取消订单需要</w:t>
      </w:r>
      <w:r w:rsidR="002843B5" w:rsidRPr="002843B5">
        <w:rPr>
          <w:rFonts w:ascii="宋体" w:hAnsi="宋体" w:hint="eastAsia"/>
          <w:szCs w:val="21"/>
        </w:rPr>
        <w:t>额外支付取消费时</w:t>
      </w:r>
      <w:r w:rsidR="00E753CA">
        <w:rPr>
          <w:rFonts w:ascii="宋体" w:hAnsi="宋体" w:hint="eastAsia"/>
          <w:szCs w:val="21"/>
        </w:rPr>
        <w:t>（优先使用免费取消次数）</w:t>
      </w:r>
      <w:r w:rsidR="002843B5" w:rsidRPr="002843B5">
        <w:rPr>
          <w:rFonts w:ascii="宋体" w:hAnsi="宋体" w:hint="eastAsia"/>
          <w:szCs w:val="21"/>
        </w:rPr>
        <w:t>，可使用会员取消特权免费取消。</w:t>
      </w:r>
    </w:p>
    <w:p w:rsidR="002843B5" w:rsidRDefault="002843B5" w:rsidP="002843B5">
      <w:pPr>
        <w:pStyle w:val="aff8"/>
        <w:numPr>
          <w:ilvl w:val="0"/>
          <w:numId w:val="16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存在超时等待费的情况，会员取消特权只全额抵扣取消费，超时等待费仍需支付。</w:t>
      </w:r>
    </w:p>
    <w:p w:rsidR="005469CC" w:rsidRDefault="00D64B5F" w:rsidP="002843B5">
      <w:pPr>
        <w:pStyle w:val="aff8"/>
        <w:numPr>
          <w:ilvl w:val="0"/>
          <w:numId w:val="16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取消后查看行程，展示会员特权取消或者会员特权</w:t>
      </w:r>
      <w:proofErr w:type="gramStart"/>
      <w:r>
        <w:rPr>
          <w:rFonts w:ascii="宋体" w:hAnsi="宋体" w:hint="eastAsia"/>
          <w:szCs w:val="21"/>
        </w:rPr>
        <w:t>免取消费</w:t>
      </w:r>
      <w:proofErr w:type="gramEnd"/>
      <w:r>
        <w:rPr>
          <w:rFonts w:ascii="宋体" w:hAnsi="宋体" w:hint="eastAsia"/>
          <w:szCs w:val="21"/>
        </w:rPr>
        <w:t>取消。</w:t>
      </w:r>
    </w:p>
    <w:p w:rsidR="00D64B5F" w:rsidRDefault="00D64B5F" w:rsidP="00D64B5F">
      <w:pPr>
        <w:rPr>
          <w:rFonts w:ascii="宋体" w:hAnsi="宋体"/>
          <w:szCs w:val="21"/>
        </w:rPr>
      </w:pPr>
    </w:p>
    <w:p w:rsidR="00D64B5F" w:rsidRDefault="00D64B5F" w:rsidP="00D64B5F">
      <w:pPr>
        <w:pStyle w:val="3"/>
      </w:pPr>
      <w:r>
        <w:rPr>
          <w:rFonts w:hint="eastAsia"/>
        </w:rPr>
        <w:t>处理流程及约束条件</w:t>
      </w:r>
    </w:p>
    <w:p w:rsidR="00D64B5F" w:rsidRDefault="00D64B5F" w:rsidP="00D64B5F">
      <w:pPr>
        <w:rPr>
          <w:rFonts w:ascii="宋体" w:hAnsi="宋体"/>
          <w:szCs w:val="21"/>
        </w:rPr>
      </w:pPr>
    </w:p>
    <w:p w:rsidR="00DB3037" w:rsidRDefault="00DB3037" w:rsidP="00DB3037">
      <w:pPr>
        <w:pStyle w:val="3"/>
      </w:pPr>
      <w:r>
        <w:rPr>
          <w:rFonts w:hint="eastAsia"/>
        </w:rPr>
        <w:t>界面原型元素及交互</w:t>
      </w:r>
    </w:p>
    <w:p w:rsidR="00DB3037" w:rsidRDefault="004D072B" w:rsidP="00D64B5F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5D27989" wp14:editId="08051D9C">
            <wp:extent cx="5274310" cy="2244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FCD" w:rsidRDefault="00395C94" w:rsidP="00AF6365">
      <w:pPr>
        <w:pStyle w:val="4"/>
      </w:pPr>
      <w:r>
        <w:rPr>
          <w:rFonts w:hint="eastAsia"/>
        </w:rPr>
        <w:t>取消行程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DA2232" w:rsidRPr="00CA3C4C" w:rsidTr="00395CF8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DA2232" w:rsidRPr="00CA3C4C" w:rsidRDefault="00DA2232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DA2232" w:rsidRPr="00B14232" w:rsidTr="00395CF8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DA2232" w:rsidRPr="00B14232" w:rsidRDefault="00DA2232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DA2232" w:rsidRPr="00B14232" w:rsidRDefault="00DA2232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DA2232" w:rsidRPr="00B14232" w:rsidRDefault="00DA2232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DA2232" w:rsidRPr="00B14232" w:rsidTr="00395CF8">
        <w:tblPrEx>
          <w:shd w:val="clear" w:color="auto" w:fill="auto"/>
        </w:tblPrEx>
        <w:tc>
          <w:tcPr>
            <w:tcW w:w="882" w:type="pct"/>
          </w:tcPr>
          <w:p w:rsidR="00DA2232" w:rsidRPr="00B14232" w:rsidRDefault="00395C94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原费用</w:t>
            </w:r>
            <w:proofErr w:type="gramEnd"/>
          </w:p>
        </w:tc>
        <w:tc>
          <w:tcPr>
            <w:tcW w:w="361" w:type="pct"/>
          </w:tcPr>
          <w:p w:rsidR="00DA2232" w:rsidRPr="00B14232" w:rsidRDefault="00DA2232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DA2232" w:rsidRPr="00B14232" w:rsidRDefault="00F2763D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只有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取消费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的展示取消费，有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取消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费和超时等待费的展示合并的费用</w:t>
            </w:r>
            <w:r w:rsidR="004D6326">
              <w:rPr>
                <w:rFonts w:ascii="宋体" w:hAnsi="宋体" w:hint="eastAsia"/>
                <w:sz w:val="18"/>
                <w:szCs w:val="18"/>
              </w:rPr>
              <w:t xml:space="preserve"> </w:t>
            </w:r>
          </w:p>
        </w:tc>
      </w:tr>
      <w:tr w:rsidR="00DA2232" w:rsidRPr="00B14232" w:rsidTr="00395CF8">
        <w:tblPrEx>
          <w:shd w:val="clear" w:color="auto" w:fill="auto"/>
        </w:tblPrEx>
        <w:tc>
          <w:tcPr>
            <w:tcW w:w="882" w:type="pct"/>
          </w:tcPr>
          <w:p w:rsidR="00DA2232" w:rsidRPr="00B14232" w:rsidRDefault="00172F33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减免后的费用</w:t>
            </w:r>
          </w:p>
        </w:tc>
        <w:tc>
          <w:tcPr>
            <w:tcW w:w="361" w:type="pct"/>
          </w:tcPr>
          <w:p w:rsidR="00DA2232" w:rsidRPr="00B14232" w:rsidRDefault="00DA2232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DA2232" w:rsidRPr="00B14232" w:rsidRDefault="00172F33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只有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取消费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的可免费取消，有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取消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费和超时等待费的，只需支付超时等待费</w:t>
            </w:r>
          </w:p>
        </w:tc>
      </w:tr>
      <w:tr w:rsidR="00DA2232" w:rsidRPr="00B14232" w:rsidTr="00395CF8">
        <w:tblPrEx>
          <w:shd w:val="clear" w:color="auto" w:fill="auto"/>
        </w:tblPrEx>
        <w:tc>
          <w:tcPr>
            <w:tcW w:w="882" w:type="pct"/>
          </w:tcPr>
          <w:p w:rsidR="00DA2232" w:rsidRPr="00B14232" w:rsidRDefault="00DD1EF1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取消规则</w:t>
            </w:r>
          </w:p>
        </w:tc>
        <w:tc>
          <w:tcPr>
            <w:tcW w:w="361" w:type="pct"/>
          </w:tcPr>
          <w:p w:rsidR="00DA2232" w:rsidRPr="00B14232" w:rsidRDefault="00DD1EF1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DA2232" w:rsidRPr="00B14232" w:rsidRDefault="00DD1EF1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点击查看取消规则</w:t>
            </w:r>
          </w:p>
        </w:tc>
      </w:tr>
      <w:tr w:rsidR="00DA2232" w:rsidRPr="00B14232" w:rsidTr="00395CF8">
        <w:tblPrEx>
          <w:shd w:val="clear" w:color="auto" w:fill="auto"/>
        </w:tblPrEx>
        <w:tc>
          <w:tcPr>
            <w:tcW w:w="882" w:type="pct"/>
          </w:tcPr>
          <w:p w:rsidR="00DA2232" w:rsidRDefault="00DD1EF1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取消叫车</w:t>
            </w:r>
          </w:p>
        </w:tc>
        <w:tc>
          <w:tcPr>
            <w:tcW w:w="361" w:type="pct"/>
          </w:tcPr>
          <w:p w:rsidR="00DA2232" w:rsidRDefault="00DD1EF1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DA2232" w:rsidRDefault="007A4F35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取消行程</w:t>
            </w:r>
          </w:p>
        </w:tc>
      </w:tr>
      <w:tr w:rsidR="00DA2232" w:rsidRPr="00B14232" w:rsidTr="00395CF8">
        <w:tblPrEx>
          <w:shd w:val="clear" w:color="auto" w:fill="auto"/>
        </w:tblPrEx>
        <w:tc>
          <w:tcPr>
            <w:tcW w:w="882" w:type="pct"/>
          </w:tcPr>
          <w:p w:rsidR="00DA2232" w:rsidRDefault="007A4F35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继续等待</w:t>
            </w:r>
          </w:p>
        </w:tc>
        <w:tc>
          <w:tcPr>
            <w:tcW w:w="361" w:type="pct"/>
          </w:tcPr>
          <w:p w:rsidR="00DA2232" w:rsidRDefault="007A4F35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DA2232" w:rsidRDefault="007A4F35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关闭窗口，继续等待</w:t>
            </w:r>
          </w:p>
        </w:tc>
      </w:tr>
    </w:tbl>
    <w:p w:rsidR="001969B2" w:rsidRPr="00DA2232" w:rsidRDefault="001969B2" w:rsidP="007529DD">
      <w:pPr>
        <w:rPr>
          <w:rFonts w:ascii="宋体" w:hAnsi="宋体"/>
          <w:szCs w:val="21"/>
        </w:rPr>
      </w:pPr>
    </w:p>
    <w:p w:rsidR="004253DA" w:rsidRDefault="004605BD" w:rsidP="004605BD">
      <w:pPr>
        <w:pStyle w:val="4"/>
      </w:pPr>
      <w:r>
        <w:rPr>
          <w:rFonts w:hint="eastAsia"/>
        </w:rPr>
        <w:t>取消订单详情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4605BD" w:rsidRPr="00CA3C4C" w:rsidTr="00395CF8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4605BD" w:rsidRPr="00CA3C4C" w:rsidRDefault="004605BD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4605BD" w:rsidRPr="00B14232" w:rsidTr="00395CF8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4605BD" w:rsidRPr="00B14232" w:rsidRDefault="004605BD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4605BD" w:rsidRPr="00B14232" w:rsidRDefault="004605BD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4605BD" w:rsidRPr="00B14232" w:rsidRDefault="004605BD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4605BD" w:rsidRPr="00B14232" w:rsidTr="00395CF8">
        <w:tblPrEx>
          <w:shd w:val="clear" w:color="auto" w:fill="auto"/>
        </w:tblPrEx>
        <w:tc>
          <w:tcPr>
            <w:tcW w:w="882" w:type="pct"/>
          </w:tcPr>
          <w:p w:rsidR="004605BD" w:rsidRPr="00B14232" w:rsidRDefault="00CD28B2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订单信息</w:t>
            </w:r>
          </w:p>
        </w:tc>
        <w:tc>
          <w:tcPr>
            <w:tcW w:w="361" w:type="pct"/>
          </w:tcPr>
          <w:p w:rsidR="004605BD" w:rsidRPr="00B14232" w:rsidRDefault="004605BD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CA439A" w:rsidRDefault="001B449C" w:rsidP="001B449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时间：</w:t>
            </w:r>
            <w:r w:rsidR="00CD28B2">
              <w:rPr>
                <w:rFonts w:ascii="宋体" w:hAnsi="宋体" w:hint="eastAsia"/>
                <w:sz w:val="18"/>
                <w:szCs w:val="18"/>
              </w:rPr>
              <w:t>格式YYYY-MM-DD</w:t>
            </w:r>
            <w:r w:rsidR="00113CA2">
              <w:rPr>
                <w:rFonts w:ascii="宋体" w:hAnsi="宋体"/>
                <w:sz w:val="18"/>
                <w:szCs w:val="18"/>
              </w:rPr>
              <w:t xml:space="preserve"> </w:t>
            </w:r>
            <w:r w:rsidR="00113CA2">
              <w:rPr>
                <w:rFonts w:ascii="宋体" w:hAnsi="宋体" w:hint="eastAsia"/>
                <w:sz w:val="18"/>
                <w:szCs w:val="18"/>
              </w:rPr>
              <w:t>HH:</w:t>
            </w:r>
            <w:r w:rsidR="00113CA2">
              <w:rPr>
                <w:rFonts w:ascii="宋体" w:hAnsi="宋体"/>
                <w:sz w:val="18"/>
                <w:szCs w:val="18"/>
              </w:rPr>
              <w:t>MM</w:t>
            </w:r>
            <w:r>
              <w:rPr>
                <w:rFonts w:ascii="宋体" w:hAnsi="宋体" w:hint="eastAsia"/>
                <w:sz w:val="18"/>
                <w:szCs w:val="18"/>
              </w:rPr>
              <w:t>；</w:t>
            </w:r>
            <w:r w:rsidR="00E548EA">
              <w:rPr>
                <w:rFonts w:ascii="宋体" w:hAnsi="宋体" w:hint="eastAsia"/>
                <w:sz w:val="18"/>
                <w:szCs w:val="18"/>
              </w:rPr>
              <w:t>实时单显示下单时间，预约单显示预约出发时间</w:t>
            </w:r>
          </w:p>
          <w:p w:rsidR="001B449C" w:rsidRPr="001B449C" w:rsidRDefault="001B449C" w:rsidP="001B449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起点、终点</w:t>
            </w:r>
          </w:p>
        </w:tc>
      </w:tr>
      <w:tr w:rsidR="004605BD" w:rsidRPr="00B14232" w:rsidTr="00395CF8">
        <w:tblPrEx>
          <w:shd w:val="clear" w:color="auto" w:fill="auto"/>
        </w:tblPrEx>
        <w:tc>
          <w:tcPr>
            <w:tcW w:w="882" w:type="pct"/>
          </w:tcPr>
          <w:p w:rsidR="004605BD" w:rsidRPr="00B14232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提示信息</w:t>
            </w:r>
          </w:p>
        </w:tc>
        <w:tc>
          <w:tcPr>
            <w:tcW w:w="361" w:type="pct"/>
          </w:tcPr>
          <w:p w:rsidR="004605BD" w:rsidRPr="00B14232" w:rsidRDefault="004605BD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4605BD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会员特权免费取消且无超时等待费时，展示文案：“会员特权，免费取消”；</w:t>
            </w:r>
          </w:p>
          <w:p w:rsidR="001B449C" w:rsidRPr="00B14232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会员特权免费取消有超时等待费时，展示文案：“会员特权免费取消，支付超时等待费”</w:t>
            </w:r>
          </w:p>
        </w:tc>
      </w:tr>
      <w:tr w:rsidR="004605BD" w:rsidRPr="00B14232" w:rsidTr="00395CF8">
        <w:tblPrEx>
          <w:shd w:val="clear" w:color="auto" w:fill="auto"/>
        </w:tblPrEx>
        <w:tc>
          <w:tcPr>
            <w:tcW w:w="882" w:type="pct"/>
          </w:tcPr>
          <w:p w:rsidR="004605BD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支付金额</w:t>
            </w:r>
          </w:p>
        </w:tc>
        <w:tc>
          <w:tcPr>
            <w:tcW w:w="361" w:type="pct"/>
          </w:tcPr>
          <w:p w:rsidR="004605BD" w:rsidRDefault="004605BD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3757" w:type="pct"/>
          </w:tcPr>
          <w:p w:rsidR="004605BD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展示实际支付的超时等待费</w:t>
            </w:r>
          </w:p>
        </w:tc>
      </w:tr>
      <w:tr w:rsidR="004605BD" w:rsidRPr="00B14232" w:rsidTr="00395CF8">
        <w:tblPrEx>
          <w:shd w:val="clear" w:color="auto" w:fill="auto"/>
        </w:tblPrEx>
        <w:tc>
          <w:tcPr>
            <w:tcW w:w="882" w:type="pct"/>
          </w:tcPr>
          <w:p w:rsidR="004605BD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取消规则</w:t>
            </w:r>
          </w:p>
        </w:tc>
        <w:tc>
          <w:tcPr>
            <w:tcW w:w="361" w:type="pct"/>
          </w:tcPr>
          <w:p w:rsidR="004605BD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4605BD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查看取消规则</w:t>
            </w:r>
          </w:p>
        </w:tc>
      </w:tr>
      <w:tr w:rsidR="001B449C" w:rsidRPr="00B14232" w:rsidTr="00395CF8">
        <w:tblPrEx>
          <w:shd w:val="clear" w:color="auto" w:fill="auto"/>
        </w:tblPrEx>
        <w:tc>
          <w:tcPr>
            <w:tcW w:w="882" w:type="pct"/>
          </w:tcPr>
          <w:p w:rsidR="001B449C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预付款查询</w:t>
            </w:r>
          </w:p>
        </w:tc>
        <w:tc>
          <w:tcPr>
            <w:tcW w:w="361" w:type="pct"/>
          </w:tcPr>
          <w:p w:rsidR="001B449C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1B449C" w:rsidRDefault="001B449C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查看预付款详细信息</w:t>
            </w:r>
          </w:p>
        </w:tc>
      </w:tr>
    </w:tbl>
    <w:p w:rsidR="004605BD" w:rsidRDefault="004605BD" w:rsidP="007529DD">
      <w:pPr>
        <w:rPr>
          <w:rFonts w:ascii="宋体" w:hAnsi="宋体"/>
          <w:szCs w:val="21"/>
        </w:rPr>
      </w:pPr>
    </w:p>
    <w:p w:rsidR="004253DA" w:rsidRDefault="004253DA" w:rsidP="004253DA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5-</w:t>
      </w:r>
      <w:r w:rsidR="00363D5B">
        <w:rPr>
          <w:rFonts w:hint="eastAsia"/>
        </w:rPr>
        <w:t>查看</w:t>
      </w:r>
      <w:r>
        <w:rPr>
          <w:rFonts w:hint="eastAsia"/>
        </w:rPr>
        <w:t>会员</w:t>
      </w:r>
      <w:r w:rsidR="007434A9">
        <w:rPr>
          <w:rFonts w:hint="eastAsia"/>
        </w:rPr>
        <w:t>信息</w:t>
      </w:r>
    </w:p>
    <w:p w:rsidR="004253DA" w:rsidRDefault="008718EA" w:rsidP="008718EA">
      <w:pPr>
        <w:pStyle w:val="3"/>
      </w:pPr>
      <w:r>
        <w:rPr>
          <w:rFonts w:hint="eastAsia"/>
        </w:rPr>
        <w:t>需求概述</w:t>
      </w:r>
    </w:p>
    <w:p w:rsidR="008718EA" w:rsidRPr="0016283B" w:rsidRDefault="00DB66AA" w:rsidP="0016283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会员中心</w:t>
      </w:r>
      <w:r w:rsidR="00AB74E2" w:rsidRPr="0016283B">
        <w:rPr>
          <w:rFonts w:ascii="宋体" w:hAnsi="宋体" w:hint="eastAsia"/>
          <w:szCs w:val="21"/>
        </w:rPr>
        <w:t>展示会员信息，包括用户头像、昵称、会员等级图标、会员等级名称、会员当前等级</w:t>
      </w:r>
      <w:proofErr w:type="gramStart"/>
      <w:r w:rsidR="006009B2">
        <w:rPr>
          <w:rFonts w:ascii="宋体" w:hAnsi="宋体" w:hint="eastAsia"/>
          <w:szCs w:val="21"/>
        </w:rPr>
        <w:t>成长值</w:t>
      </w:r>
      <w:proofErr w:type="gramEnd"/>
      <w:r w:rsidR="00AB74E2" w:rsidRPr="0016283B">
        <w:rPr>
          <w:rFonts w:ascii="宋体" w:hAnsi="宋体" w:hint="eastAsia"/>
          <w:szCs w:val="21"/>
        </w:rPr>
        <w:t>条件、会员</w:t>
      </w:r>
      <w:r w:rsidR="006009B2">
        <w:rPr>
          <w:rFonts w:ascii="宋体" w:hAnsi="宋体" w:hint="eastAsia"/>
          <w:szCs w:val="21"/>
        </w:rPr>
        <w:t>当前成长值</w:t>
      </w:r>
      <w:r w:rsidR="00AB74E2" w:rsidRPr="0016283B">
        <w:rPr>
          <w:rFonts w:ascii="宋体" w:hAnsi="宋体" w:hint="eastAsia"/>
          <w:szCs w:val="21"/>
        </w:rPr>
        <w:t>、当前</w:t>
      </w:r>
      <w:r w:rsidR="006009B2">
        <w:rPr>
          <w:rFonts w:ascii="宋体" w:hAnsi="宋体" w:hint="eastAsia"/>
          <w:szCs w:val="21"/>
        </w:rPr>
        <w:t>成长</w:t>
      </w:r>
      <w:r w:rsidR="00AB74E2" w:rsidRPr="0016283B">
        <w:rPr>
          <w:rFonts w:ascii="宋体" w:hAnsi="宋体" w:hint="eastAsia"/>
          <w:szCs w:val="21"/>
        </w:rPr>
        <w:t>进程状态（保级、升级）</w:t>
      </w:r>
      <w:r w:rsidR="00C119A3">
        <w:rPr>
          <w:rFonts w:ascii="宋体" w:hAnsi="宋体" w:hint="eastAsia"/>
          <w:szCs w:val="21"/>
        </w:rPr>
        <w:t>、可用</w:t>
      </w:r>
      <w:r w:rsidR="006009B2">
        <w:rPr>
          <w:rFonts w:ascii="宋体" w:hAnsi="宋体" w:hint="eastAsia"/>
          <w:szCs w:val="21"/>
        </w:rPr>
        <w:t>T币</w:t>
      </w:r>
      <w:r w:rsidR="00AB74E2" w:rsidRPr="0016283B">
        <w:rPr>
          <w:rFonts w:ascii="宋体" w:hAnsi="宋体" w:hint="eastAsia"/>
          <w:szCs w:val="21"/>
        </w:rPr>
        <w:t>。</w:t>
      </w:r>
      <w:r w:rsidR="009C41FF">
        <w:rPr>
          <w:rFonts w:ascii="宋体" w:hAnsi="宋体" w:hint="eastAsia"/>
          <w:szCs w:val="21"/>
        </w:rPr>
        <w:t>点击</w:t>
      </w:r>
      <w:r w:rsidR="004C52AC">
        <w:rPr>
          <w:rFonts w:ascii="宋体" w:hAnsi="宋体" w:hint="eastAsia"/>
          <w:szCs w:val="21"/>
        </w:rPr>
        <w:t>可用</w:t>
      </w:r>
      <w:r w:rsidR="006009B2">
        <w:rPr>
          <w:rFonts w:ascii="宋体" w:hAnsi="宋体" w:hint="eastAsia"/>
          <w:szCs w:val="21"/>
        </w:rPr>
        <w:t>T币</w:t>
      </w:r>
      <w:r w:rsidR="004C52AC">
        <w:rPr>
          <w:rFonts w:ascii="宋体" w:hAnsi="宋体" w:hint="eastAsia"/>
          <w:szCs w:val="21"/>
        </w:rPr>
        <w:t>，进入</w:t>
      </w:r>
      <w:r w:rsidR="00C01571">
        <w:rPr>
          <w:rFonts w:ascii="宋体" w:hAnsi="宋体" w:hint="eastAsia"/>
          <w:szCs w:val="21"/>
        </w:rPr>
        <w:t>T币明细</w:t>
      </w:r>
      <w:r w:rsidR="004C52AC">
        <w:rPr>
          <w:rFonts w:ascii="宋体" w:hAnsi="宋体" w:hint="eastAsia"/>
          <w:szCs w:val="21"/>
        </w:rPr>
        <w:t>。</w:t>
      </w:r>
      <w:r w:rsidR="00D94008">
        <w:rPr>
          <w:rFonts w:ascii="宋体" w:hAnsi="宋体" w:hint="eastAsia"/>
          <w:szCs w:val="21"/>
        </w:rPr>
        <w:t>点击</w:t>
      </w:r>
      <w:proofErr w:type="gramStart"/>
      <w:r w:rsidR="00F078D9">
        <w:rPr>
          <w:rFonts w:ascii="宋体" w:hAnsi="宋体" w:hint="eastAsia"/>
          <w:szCs w:val="21"/>
        </w:rPr>
        <w:t>成长值</w:t>
      </w:r>
      <w:r w:rsidR="00D94008">
        <w:rPr>
          <w:rFonts w:ascii="宋体" w:hAnsi="宋体" w:hint="eastAsia"/>
          <w:szCs w:val="21"/>
        </w:rPr>
        <w:t>信息</w:t>
      </w:r>
      <w:proofErr w:type="gramEnd"/>
      <w:r w:rsidR="00D94008">
        <w:rPr>
          <w:rFonts w:ascii="宋体" w:hAnsi="宋体" w:hint="eastAsia"/>
          <w:szCs w:val="21"/>
        </w:rPr>
        <w:t>区域，进入会员升级详细信息。</w:t>
      </w:r>
    </w:p>
    <w:p w:rsidR="00DB4C90" w:rsidRDefault="003E3EF7" w:rsidP="0016283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</w:t>
      </w:r>
      <w:proofErr w:type="gramStart"/>
      <w:r w:rsidR="00F2750C">
        <w:rPr>
          <w:rFonts w:ascii="宋体" w:hAnsi="宋体" w:hint="eastAsia"/>
          <w:szCs w:val="21"/>
        </w:rPr>
        <w:t>成长值</w:t>
      </w:r>
      <w:r>
        <w:rPr>
          <w:rFonts w:ascii="宋体" w:hAnsi="宋体" w:hint="eastAsia"/>
          <w:szCs w:val="21"/>
        </w:rPr>
        <w:t>进程</w:t>
      </w:r>
      <w:proofErr w:type="gramEnd"/>
      <w:r>
        <w:rPr>
          <w:rFonts w:ascii="宋体" w:hAnsi="宋体" w:hint="eastAsia"/>
          <w:szCs w:val="21"/>
        </w:rPr>
        <w:t>提示：保级时，提示“您距离保级还需XXXX</w:t>
      </w:r>
      <w:r w:rsidR="00557CCC">
        <w:rPr>
          <w:rFonts w:ascii="宋体" w:hAnsi="宋体" w:hint="eastAsia"/>
          <w:szCs w:val="21"/>
        </w:rPr>
        <w:t>成长值</w:t>
      </w:r>
      <w:r>
        <w:rPr>
          <w:rFonts w:ascii="宋体" w:hAnsi="宋体" w:hint="eastAsia"/>
          <w:szCs w:val="21"/>
        </w:rPr>
        <w:t>”</w:t>
      </w:r>
      <w:r w:rsidR="006009F7">
        <w:rPr>
          <w:rFonts w:ascii="宋体" w:hAnsi="宋体" w:hint="eastAsia"/>
          <w:szCs w:val="21"/>
        </w:rPr>
        <w:t>，展示</w:t>
      </w:r>
      <w:r w:rsidR="000B0D51">
        <w:rPr>
          <w:rFonts w:ascii="宋体" w:hAnsi="宋体" w:hint="eastAsia"/>
          <w:szCs w:val="21"/>
        </w:rPr>
        <w:t>“</w:t>
      </w:r>
      <w:r w:rsidR="00557CCC">
        <w:rPr>
          <w:rFonts w:ascii="宋体" w:hAnsi="宋体" w:hint="eastAsia"/>
          <w:szCs w:val="21"/>
        </w:rPr>
        <w:t>做任务</w:t>
      </w:r>
      <w:r w:rsidR="000B0D51">
        <w:rPr>
          <w:rFonts w:ascii="宋体" w:hAnsi="宋体" w:hint="eastAsia"/>
          <w:szCs w:val="21"/>
        </w:rPr>
        <w:t>”</w:t>
      </w:r>
      <w:r w:rsidR="006009F7">
        <w:rPr>
          <w:rFonts w:ascii="宋体" w:hAnsi="宋体" w:hint="eastAsia"/>
          <w:szCs w:val="21"/>
        </w:rPr>
        <w:t>字样及图标</w:t>
      </w:r>
      <w:r>
        <w:rPr>
          <w:rFonts w:ascii="宋体" w:hAnsi="宋体" w:hint="eastAsia"/>
          <w:szCs w:val="21"/>
        </w:rPr>
        <w:t>；升级时，提示“您距离下一级还需XXXX</w:t>
      </w:r>
      <w:r w:rsidR="00557CCC">
        <w:rPr>
          <w:rFonts w:ascii="宋体" w:hAnsi="宋体" w:hint="eastAsia"/>
          <w:szCs w:val="21"/>
        </w:rPr>
        <w:t>成长值</w:t>
      </w:r>
      <w:r>
        <w:rPr>
          <w:rFonts w:ascii="宋体" w:hAnsi="宋体" w:hint="eastAsia"/>
          <w:szCs w:val="21"/>
        </w:rPr>
        <w:t>”</w:t>
      </w:r>
      <w:r w:rsidR="006009F7" w:rsidRPr="006009F7">
        <w:rPr>
          <w:rFonts w:ascii="宋体" w:hAnsi="宋体" w:hint="eastAsia"/>
          <w:szCs w:val="21"/>
        </w:rPr>
        <w:t xml:space="preserve"> </w:t>
      </w:r>
      <w:r w:rsidR="006009F7">
        <w:rPr>
          <w:rFonts w:ascii="宋体" w:hAnsi="宋体" w:hint="eastAsia"/>
          <w:szCs w:val="21"/>
        </w:rPr>
        <w:t>，展示</w:t>
      </w:r>
      <w:r w:rsidR="000B0D51">
        <w:rPr>
          <w:rFonts w:ascii="宋体" w:hAnsi="宋体" w:hint="eastAsia"/>
          <w:szCs w:val="21"/>
        </w:rPr>
        <w:t>“</w:t>
      </w:r>
      <w:r w:rsidR="00557CCC">
        <w:rPr>
          <w:rFonts w:ascii="宋体" w:hAnsi="宋体" w:hint="eastAsia"/>
          <w:szCs w:val="21"/>
        </w:rPr>
        <w:t>做任务</w:t>
      </w:r>
      <w:r w:rsidR="000B0D51">
        <w:rPr>
          <w:rFonts w:ascii="宋体" w:hAnsi="宋体" w:hint="eastAsia"/>
          <w:szCs w:val="21"/>
        </w:rPr>
        <w:t>”</w:t>
      </w:r>
      <w:r w:rsidR="006009F7">
        <w:rPr>
          <w:rFonts w:ascii="宋体" w:hAnsi="宋体" w:hint="eastAsia"/>
          <w:szCs w:val="21"/>
        </w:rPr>
        <w:t>字样及图标</w:t>
      </w:r>
      <w:r>
        <w:rPr>
          <w:rFonts w:ascii="宋体" w:hAnsi="宋体" w:hint="eastAsia"/>
          <w:szCs w:val="21"/>
        </w:rPr>
        <w:t>；存在</w:t>
      </w:r>
      <w:r w:rsidR="00557CCC">
        <w:rPr>
          <w:rFonts w:ascii="宋体" w:hAnsi="宋体" w:hint="eastAsia"/>
          <w:szCs w:val="21"/>
        </w:rPr>
        <w:t>T</w:t>
      </w:r>
      <w:proofErr w:type="gramStart"/>
      <w:r w:rsidR="00557CCC">
        <w:rPr>
          <w:rFonts w:ascii="宋体" w:hAnsi="宋体" w:hint="eastAsia"/>
          <w:szCs w:val="21"/>
        </w:rPr>
        <w:t>币</w:t>
      </w:r>
      <w:r>
        <w:rPr>
          <w:rFonts w:ascii="宋体" w:hAnsi="宋体" w:hint="eastAsia"/>
          <w:szCs w:val="21"/>
        </w:rPr>
        <w:t>即将</w:t>
      </w:r>
      <w:proofErr w:type="gramEnd"/>
      <w:r>
        <w:rPr>
          <w:rFonts w:ascii="宋体" w:hAnsi="宋体" w:hint="eastAsia"/>
          <w:szCs w:val="21"/>
        </w:rPr>
        <w:t>过期时，提示：“您有XXXX</w:t>
      </w:r>
      <w:r w:rsidR="00557CCC">
        <w:rPr>
          <w:rFonts w:ascii="宋体" w:hAnsi="宋体"/>
          <w:szCs w:val="21"/>
        </w:rPr>
        <w:t xml:space="preserve"> </w:t>
      </w:r>
      <w:r w:rsidR="00557CCC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将在X</w:t>
      </w:r>
      <w:r>
        <w:rPr>
          <w:rFonts w:ascii="宋体" w:hAnsi="宋体"/>
          <w:szCs w:val="21"/>
        </w:rPr>
        <w:t>X</w:t>
      </w:r>
      <w:r>
        <w:rPr>
          <w:rFonts w:ascii="宋体" w:hAnsi="宋体" w:hint="eastAsia"/>
          <w:szCs w:val="21"/>
        </w:rPr>
        <w:t>月XX日过期”</w:t>
      </w:r>
      <w:r w:rsidR="00B15FA7">
        <w:rPr>
          <w:rFonts w:ascii="宋体" w:hAnsi="宋体" w:hint="eastAsia"/>
          <w:szCs w:val="21"/>
        </w:rPr>
        <w:t>。</w:t>
      </w:r>
    </w:p>
    <w:p w:rsidR="00326CD0" w:rsidRPr="00967087" w:rsidRDefault="00326CD0" w:rsidP="00326CD0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会员等级：仅展示存在权益的会员等级，</w:t>
      </w:r>
      <w:proofErr w:type="gramStart"/>
      <w:r>
        <w:rPr>
          <w:rFonts w:ascii="宋体" w:eastAsia="宋体" w:hAnsi="宋体" w:hint="eastAsia"/>
          <w:sz w:val="21"/>
          <w:szCs w:val="21"/>
        </w:rPr>
        <w:t>非黑钻会员</w:t>
      </w:r>
      <w:proofErr w:type="gramEnd"/>
      <w:r>
        <w:rPr>
          <w:rFonts w:ascii="宋体" w:eastAsia="宋体" w:hAnsi="宋体" w:hint="eastAsia"/>
          <w:sz w:val="21"/>
          <w:szCs w:val="21"/>
        </w:rPr>
        <w:t>不</w:t>
      </w:r>
      <w:proofErr w:type="gramStart"/>
      <w:r>
        <w:rPr>
          <w:rFonts w:ascii="宋体" w:eastAsia="宋体" w:hAnsi="宋体" w:hint="eastAsia"/>
          <w:sz w:val="21"/>
          <w:szCs w:val="21"/>
        </w:rPr>
        <w:t>展示黑钻会</w:t>
      </w:r>
      <w:proofErr w:type="gramEnd"/>
      <w:r>
        <w:rPr>
          <w:rFonts w:ascii="宋体" w:eastAsia="宋体" w:hAnsi="宋体" w:hint="eastAsia"/>
          <w:sz w:val="21"/>
          <w:szCs w:val="21"/>
        </w:rPr>
        <w:t>员等级，</w:t>
      </w:r>
      <w:proofErr w:type="gramStart"/>
      <w:r>
        <w:rPr>
          <w:rFonts w:ascii="宋体" w:eastAsia="宋体" w:hAnsi="宋体" w:hint="eastAsia"/>
          <w:sz w:val="21"/>
          <w:szCs w:val="21"/>
        </w:rPr>
        <w:t>黑钻会</w:t>
      </w:r>
      <w:proofErr w:type="gramEnd"/>
      <w:r>
        <w:rPr>
          <w:rFonts w:ascii="宋体" w:eastAsia="宋体" w:hAnsi="宋体" w:hint="eastAsia"/>
          <w:sz w:val="21"/>
          <w:szCs w:val="21"/>
        </w:rPr>
        <w:t>员可展示所有会员等级。</w:t>
      </w:r>
    </w:p>
    <w:p w:rsidR="00326CD0" w:rsidRDefault="00326CD0" w:rsidP="00326CD0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权益：</w:t>
      </w:r>
      <w:proofErr w:type="gramStart"/>
      <w:r>
        <w:rPr>
          <w:rFonts w:ascii="宋体" w:eastAsia="宋体" w:hAnsi="宋体" w:hint="eastAsia"/>
          <w:sz w:val="21"/>
          <w:szCs w:val="21"/>
        </w:rPr>
        <w:t>非黑钻会员</w:t>
      </w:r>
      <w:proofErr w:type="gramEnd"/>
      <w:r>
        <w:rPr>
          <w:rFonts w:ascii="宋体" w:eastAsia="宋体" w:hAnsi="宋体" w:hint="eastAsia"/>
          <w:sz w:val="21"/>
          <w:szCs w:val="21"/>
        </w:rPr>
        <w:t>仅展示大众、白银、黄金、铂金、黑金对应的权益</w:t>
      </w:r>
      <w:r w:rsidR="00BD7BE4">
        <w:rPr>
          <w:rFonts w:ascii="宋体" w:eastAsia="宋体" w:hAnsi="宋体" w:hint="eastAsia"/>
          <w:sz w:val="21"/>
          <w:szCs w:val="21"/>
        </w:rPr>
        <w:t>，查看所有权益时</w:t>
      </w:r>
      <w:r>
        <w:rPr>
          <w:rFonts w:ascii="宋体" w:eastAsia="宋体" w:hAnsi="宋体" w:hint="eastAsia"/>
          <w:sz w:val="21"/>
          <w:szCs w:val="21"/>
        </w:rPr>
        <w:t>去重展示，</w:t>
      </w:r>
      <w:proofErr w:type="gramStart"/>
      <w:r>
        <w:rPr>
          <w:rFonts w:ascii="宋体" w:eastAsia="宋体" w:hAnsi="宋体" w:hint="eastAsia"/>
          <w:sz w:val="21"/>
          <w:szCs w:val="21"/>
        </w:rPr>
        <w:t>黑钻会</w:t>
      </w:r>
      <w:proofErr w:type="gramEnd"/>
      <w:r>
        <w:rPr>
          <w:rFonts w:ascii="宋体" w:eastAsia="宋体" w:hAnsi="宋体" w:hint="eastAsia"/>
          <w:sz w:val="21"/>
          <w:szCs w:val="21"/>
        </w:rPr>
        <w:t>员可展示所有权益（去重展示，</w:t>
      </w:r>
      <w:proofErr w:type="gramStart"/>
      <w:r>
        <w:rPr>
          <w:rFonts w:ascii="宋体" w:eastAsia="宋体" w:hAnsi="宋体" w:hint="eastAsia"/>
          <w:sz w:val="21"/>
          <w:szCs w:val="21"/>
        </w:rPr>
        <w:t>黑钻</w:t>
      </w:r>
      <w:proofErr w:type="gramEnd"/>
      <w:r>
        <w:rPr>
          <w:rFonts w:ascii="宋体" w:eastAsia="宋体" w:hAnsi="宋体" w:hint="eastAsia"/>
          <w:sz w:val="21"/>
          <w:szCs w:val="21"/>
        </w:rPr>
        <w:t>和其他会员权益重复的，</w:t>
      </w:r>
      <w:proofErr w:type="gramStart"/>
      <w:r>
        <w:rPr>
          <w:rFonts w:ascii="宋体" w:eastAsia="宋体" w:hAnsi="宋体" w:hint="eastAsia"/>
          <w:sz w:val="21"/>
          <w:szCs w:val="21"/>
        </w:rPr>
        <w:t>展示黑钻</w:t>
      </w:r>
      <w:proofErr w:type="gramEnd"/>
      <w:r>
        <w:rPr>
          <w:rFonts w:ascii="宋体" w:eastAsia="宋体" w:hAnsi="宋体" w:hint="eastAsia"/>
          <w:sz w:val="21"/>
          <w:szCs w:val="21"/>
        </w:rPr>
        <w:t>的会员权益）。</w:t>
      </w:r>
    </w:p>
    <w:p w:rsidR="00D915C8" w:rsidRPr="00B402CF" w:rsidRDefault="00BA3F59" w:rsidP="00B402CF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默认</w:t>
      </w:r>
      <w:r w:rsidR="00724961">
        <w:rPr>
          <w:rFonts w:ascii="宋体" w:hAnsi="宋体" w:hint="eastAsia"/>
          <w:szCs w:val="21"/>
        </w:rPr>
        <w:t>展示当前等级权益</w:t>
      </w:r>
      <w:r w:rsidR="002D1791">
        <w:rPr>
          <w:rFonts w:ascii="宋体" w:hAnsi="宋体" w:hint="eastAsia"/>
          <w:szCs w:val="21"/>
        </w:rPr>
        <w:t>图标及权益名称</w:t>
      </w:r>
      <w:r w:rsidR="005623F2">
        <w:rPr>
          <w:rFonts w:ascii="宋体" w:hAnsi="宋体" w:hint="eastAsia"/>
          <w:szCs w:val="21"/>
        </w:rPr>
        <w:t>，权益名称最长6个中文字符</w:t>
      </w:r>
      <w:r w:rsidR="00825F27">
        <w:rPr>
          <w:rFonts w:ascii="宋体" w:hAnsi="宋体" w:hint="eastAsia"/>
          <w:szCs w:val="21"/>
        </w:rPr>
        <w:t>，</w:t>
      </w:r>
      <w:r w:rsidR="00E90B79">
        <w:rPr>
          <w:rFonts w:ascii="宋体" w:hAnsi="宋体" w:hint="eastAsia"/>
          <w:szCs w:val="21"/>
        </w:rPr>
        <w:t>权益较多的情况，可</w:t>
      </w:r>
      <w:r w:rsidR="00F21D56">
        <w:rPr>
          <w:rFonts w:ascii="宋体" w:hAnsi="宋体" w:hint="eastAsia"/>
          <w:szCs w:val="21"/>
        </w:rPr>
        <w:t>“</w:t>
      </w:r>
      <w:r w:rsidR="00E90B79">
        <w:rPr>
          <w:rFonts w:ascii="宋体" w:hAnsi="宋体" w:hint="eastAsia"/>
          <w:szCs w:val="21"/>
        </w:rPr>
        <w:t>收起</w:t>
      </w:r>
      <w:r w:rsidR="00F21D56">
        <w:rPr>
          <w:rFonts w:ascii="宋体" w:hAnsi="宋体" w:hint="eastAsia"/>
          <w:szCs w:val="21"/>
        </w:rPr>
        <w:t>”</w:t>
      </w:r>
      <w:r w:rsidR="00E90B79">
        <w:rPr>
          <w:rFonts w:ascii="宋体" w:hAnsi="宋体" w:hint="eastAsia"/>
          <w:szCs w:val="21"/>
        </w:rPr>
        <w:t>或</w:t>
      </w:r>
      <w:r w:rsidR="00F21D56">
        <w:rPr>
          <w:rFonts w:ascii="宋体" w:hAnsi="宋体" w:hint="eastAsia"/>
          <w:szCs w:val="21"/>
        </w:rPr>
        <w:t>“查看更多”展示</w:t>
      </w:r>
      <w:r w:rsidR="00E90B79">
        <w:rPr>
          <w:rFonts w:ascii="宋体" w:hAnsi="宋体" w:hint="eastAsia"/>
          <w:szCs w:val="21"/>
        </w:rPr>
        <w:t>权益，收起状态最多展示8项权益</w:t>
      </w:r>
      <w:r w:rsidR="00724961">
        <w:rPr>
          <w:rFonts w:ascii="宋体" w:hAnsi="宋体" w:hint="eastAsia"/>
          <w:szCs w:val="21"/>
        </w:rPr>
        <w:t>，可</w:t>
      </w:r>
      <w:r w:rsidR="009D6CA0">
        <w:rPr>
          <w:rFonts w:ascii="宋体" w:hAnsi="宋体" w:hint="eastAsia"/>
          <w:szCs w:val="21"/>
        </w:rPr>
        <w:t>切换</w:t>
      </w:r>
      <w:r w:rsidR="00724961">
        <w:rPr>
          <w:rFonts w:ascii="宋体" w:hAnsi="宋体" w:hint="eastAsia"/>
          <w:szCs w:val="21"/>
        </w:rPr>
        <w:t>查看其它等级权益。</w:t>
      </w:r>
      <w:r w:rsidR="00D552CC">
        <w:rPr>
          <w:rFonts w:ascii="宋体" w:hAnsi="宋体" w:hint="eastAsia"/>
          <w:szCs w:val="21"/>
        </w:rPr>
        <w:t>点击</w:t>
      </w:r>
      <w:r w:rsidR="006E21C3">
        <w:rPr>
          <w:rFonts w:ascii="宋体" w:hAnsi="宋体" w:hint="eastAsia"/>
          <w:szCs w:val="21"/>
        </w:rPr>
        <w:t>权益，可查看权益</w:t>
      </w:r>
      <w:r w:rsidR="002A6E95">
        <w:rPr>
          <w:rFonts w:ascii="宋体" w:hAnsi="宋体" w:hint="eastAsia"/>
          <w:szCs w:val="21"/>
        </w:rPr>
        <w:t>介绍</w:t>
      </w:r>
      <w:r w:rsidR="00DA0876">
        <w:rPr>
          <w:rFonts w:ascii="宋体" w:hAnsi="宋体" w:hint="eastAsia"/>
          <w:szCs w:val="21"/>
        </w:rPr>
        <w:t>，默认展示点击查看的权益，可滑动查看所有权益。</w:t>
      </w:r>
      <w:r w:rsidR="006022A9">
        <w:rPr>
          <w:rFonts w:ascii="宋体" w:hAnsi="宋体" w:hint="eastAsia"/>
          <w:szCs w:val="21"/>
        </w:rPr>
        <w:t>已经获得的</w:t>
      </w:r>
      <w:r w:rsidR="006022A9">
        <w:rPr>
          <w:rFonts w:ascii="宋体" w:hAnsi="宋体" w:hint="eastAsia"/>
          <w:szCs w:val="21"/>
        </w:rPr>
        <w:lastRenderedPageBreak/>
        <w:t>权益优先展示，</w:t>
      </w:r>
      <w:r w:rsidR="00DA1159">
        <w:rPr>
          <w:rFonts w:ascii="宋体" w:hAnsi="宋体" w:hint="eastAsia"/>
          <w:szCs w:val="21"/>
        </w:rPr>
        <w:t>其后展示未获得的权益，最后展示即将上线的权益。</w:t>
      </w:r>
      <w:r w:rsidR="006022A9">
        <w:rPr>
          <w:rFonts w:ascii="宋体" w:hAnsi="宋体" w:hint="eastAsia"/>
          <w:szCs w:val="21"/>
        </w:rPr>
        <w:t>权益按照排序规则：</w:t>
      </w:r>
      <w:r w:rsidR="006022A9">
        <w:rPr>
          <w:rFonts w:ascii="宋体" w:eastAsia="宋体" w:hAnsi="宋体" w:hint="eastAsia"/>
          <w:sz w:val="21"/>
          <w:szCs w:val="21"/>
        </w:rPr>
        <w:t>会员保级</w:t>
      </w:r>
      <w:r w:rsidR="006022A9" w:rsidRPr="000C3CE7">
        <w:rPr>
          <w:rFonts w:ascii="宋体" w:eastAsia="宋体" w:hAnsi="宋体" w:hint="eastAsia"/>
          <w:sz w:val="21"/>
          <w:szCs w:val="21"/>
        </w:rPr>
        <w:t>＞</w:t>
      </w:r>
      <w:r w:rsidR="006022A9">
        <w:rPr>
          <w:rFonts w:ascii="宋体" w:eastAsia="宋体" w:hAnsi="宋体" w:hint="eastAsia"/>
          <w:sz w:val="21"/>
          <w:szCs w:val="21"/>
        </w:rPr>
        <w:t>免费取消</w:t>
      </w:r>
      <w:r w:rsidR="006022A9" w:rsidRPr="000C3CE7">
        <w:rPr>
          <w:rFonts w:ascii="宋体" w:eastAsia="宋体" w:hAnsi="宋体" w:hint="eastAsia"/>
          <w:sz w:val="21"/>
          <w:szCs w:val="21"/>
        </w:rPr>
        <w:t>＞</w:t>
      </w:r>
      <w:proofErr w:type="gramStart"/>
      <w:r w:rsidR="006022A9">
        <w:rPr>
          <w:rFonts w:ascii="宋体" w:eastAsia="宋体" w:hAnsi="宋体" w:hint="eastAsia"/>
          <w:sz w:val="21"/>
          <w:szCs w:val="21"/>
        </w:rPr>
        <w:t>外地礼</w:t>
      </w:r>
      <w:proofErr w:type="gramEnd"/>
      <w:r w:rsidR="006022A9">
        <w:rPr>
          <w:rFonts w:ascii="宋体" w:eastAsia="宋体" w:hAnsi="宋体" w:hint="eastAsia"/>
          <w:sz w:val="21"/>
          <w:szCs w:val="21"/>
        </w:rPr>
        <w:t>包</w:t>
      </w:r>
      <w:r w:rsidR="006022A9" w:rsidRPr="000C3CE7">
        <w:rPr>
          <w:rFonts w:ascii="宋体" w:eastAsia="宋体" w:hAnsi="宋体" w:hint="eastAsia"/>
          <w:sz w:val="21"/>
          <w:szCs w:val="21"/>
        </w:rPr>
        <w:t>＞</w:t>
      </w:r>
      <w:r w:rsidR="006022A9">
        <w:rPr>
          <w:rFonts w:ascii="宋体" w:eastAsia="宋体" w:hAnsi="宋体" w:hint="eastAsia"/>
          <w:sz w:val="21"/>
          <w:szCs w:val="21"/>
        </w:rPr>
        <w:t>会员奖励</w:t>
      </w:r>
      <w:r w:rsidR="006022A9" w:rsidRPr="000C3CE7">
        <w:rPr>
          <w:rFonts w:ascii="宋体" w:eastAsia="宋体" w:hAnsi="宋体" w:hint="eastAsia"/>
          <w:sz w:val="21"/>
          <w:szCs w:val="21"/>
        </w:rPr>
        <w:t>＞</w:t>
      </w:r>
      <w:r w:rsidR="006022A9">
        <w:rPr>
          <w:rFonts w:ascii="宋体" w:eastAsia="宋体" w:hAnsi="宋体" w:hint="eastAsia"/>
          <w:sz w:val="21"/>
          <w:szCs w:val="21"/>
        </w:rPr>
        <w:t>生日特权</w:t>
      </w:r>
      <w:r w:rsidR="006022A9" w:rsidRPr="000C3CE7">
        <w:rPr>
          <w:rFonts w:ascii="宋体" w:eastAsia="宋体" w:hAnsi="宋体" w:hint="eastAsia"/>
          <w:sz w:val="21"/>
          <w:szCs w:val="21"/>
        </w:rPr>
        <w:t>＞</w:t>
      </w:r>
      <w:r w:rsidR="006022A9">
        <w:rPr>
          <w:rFonts w:ascii="宋体" w:eastAsia="宋体" w:hAnsi="宋体" w:hint="eastAsia"/>
          <w:sz w:val="21"/>
          <w:szCs w:val="21"/>
        </w:rPr>
        <w:t>信用提升</w:t>
      </w:r>
      <w:r w:rsidR="00AC1761">
        <w:rPr>
          <w:rFonts w:ascii="宋体" w:eastAsia="宋体" w:hAnsi="宋体" w:hint="eastAsia"/>
          <w:sz w:val="21"/>
          <w:szCs w:val="21"/>
        </w:rPr>
        <w:t>。</w:t>
      </w:r>
    </w:p>
    <w:p w:rsidR="00584EE9" w:rsidRPr="00B45CB7" w:rsidRDefault="009738B0" w:rsidP="00B45CB7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展示会员广告</w:t>
      </w:r>
      <w:r w:rsidR="003723F4">
        <w:rPr>
          <w:rFonts w:ascii="宋体" w:hAnsi="宋体" w:hint="eastAsia"/>
          <w:szCs w:val="21"/>
        </w:rPr>
        <w:t>，图片形式</w:t>
      </w:r>
      <w:r>
        <w:rPr>
          <w:rFonts w:ascii="宋体" w:hAnsi="宋体" w:hint="eastAsia"/>
          <w:szCs w:val="21"/>
        </w:rPr>
        <w:t>，0-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个，展示顺序由后台配置，支持轮播。</w:t>
      </w:r>
      <w:r w:rsidR="006F563D">
        <w:rPr>
          <w:rFonts w:ascii="宋体" w:hAnsi="宋体" w:hint="eastAsia"/>
          <w:szCs w:val="21"/>
        </w:rPr>
        <w:t>后台配置广告链接的，可</w:t>
      </w:r>
      <w:r w:rsidR="00F942C4">
        <w:rPr>
          <w:rFonts w:ascii="宋体" w:hAnsi="宋体" w:hint="eastAsia"/>
          <w:szCs w:val="21"/>
        </w:rPr>
        <w:t>点击查看广告详情</w:t>
      </w:r>
      <w:r w:rsidR="006F563D">
        <w:rPr>
          <w:rFonts w:ascii="宋体" w:hAnsi="宋体" w:hint="eastAsia"/>
          <w:szCs w:val="21"/>
        </w:rPr>
        <w:t>；否则，不可点击</w:t>
      </w:r>
      <w:r w:rsidR="00F942C4">
        <w:rPr>
          <w:rFonts w:ascii="宋体" w:hAnsi="宋体" w:hint="eastAsia"/>
          <w:szCs w:val="21"/>
        </w:rPr>
        <w:t>。</w:t>
      </w:r>
      <w:r w:rsidR="00774E39">
        <w:rPr>
          <w:rFonts w:ascii="宋体" w:hAnsi="宋体" w:hint="eastAsia"/>
          <w:szCs w:val="21"/>
        </w:rPr>
        <w:t>后台未配置的，展示</w:t>
      </w:r>
      <w:r w:rsidR="005256CF">
        <w:rPr>
          <w:rFonts w:ascii="宋体" w:hAnsi="宋体" w:hint="eastAsia"/>
          <w:szCs w:val="21"/>
        </w:rPr>
        <w:t>默认图片</w:t>
      </w:r>
      <w:r w:rsidR="00774E39">
        <w:rPr>
          <w:rFonts w:ascii="宋体" w:hAnsi="宋体" w:hint="eastAsia"/>
          <w:szCs w:val="21"/>
        </w:rPr>
        <w:t>。</w:t>
      </w:r>
    </w:p>
    <w:p w:rsidR="005975A9" w:rsidRDefault="005975A9" w:rsidP="0016283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按主题展示</w:t>
      </w:r>
      <w:r w:rsidR="00B51755">
        <w:rPr>
          <w:rFonts w:ascii="宋体" w:hAnsi="宋体" w:hint="eastAsia"/>
          <w:szCs w:val="21"/>
        </w:rPr>
        <w:t>商品</w:t>
      </w:r>
      <w:r>
        <w:rPr>
          <w:rFonts w:ascii="宋体" w:hAnsi="宋体" w:hint="eastAsia"/>
          <w:szCs w:val="21"/>
        </w:rPr>
        <w:t>，</w:t>
      </w:r>
      <w:r w:rsidR="00B45CB7">
        <w:rPr>
          <w:rFonts w:ascii="宋体" w:hAnsi="宋体" w:hint="eastAsia"/>
          <w:szCs w:val="21"/>
        </w:rPr>
        <w:t>展示顺序：猜你喜欢&gt;福利上新</w:t>
      </w:r>
      <w:r w:rsidR="00DE7C6A">
        <w:rPr>
          <w:rFonts w:ascii="宋体" w:hAnsi="宋体" w:hint="eastAsia"/>
          <w:szCs w:val="21"/>
        </w:rPr>
        <w:t>（最近上架的2</w:t>
      </w:r>
      <w:r w:rsidR="00DE7C6A">
        <w:rPr>
          <w:rFonts w:ascii="宋体" w:hAnsi="宋体"/>
          <w:szCs w:val="21"/>
        </w:rPr>
        <w:t>0</w:t>
      </w:r>
      <w:r w:rsidR="00DE7C6A">
        <w:rPr>
          <w:rFonts w:ascii="宋体" w:hAnsi="宋体" w:hint="eastAsia"/>
          <w:szCs w:val="21"/>
        </w:rPr>
        <w:t>件商品，按上架时间由近及远排列）</w:t>
      </w:r>
      <w:r w:rsidR="001A77A6" w:rsidRPr="001A77A6">
        <w:rPr>
          <w:rFonts w:ascii="宋体" w:hAnsi="宋体" w:hint="eastAsia"/>
          <w:szCs w:val="21"/>
        </w:rPr>
        <w:t>，</w:t>
      </w:r>
      <w:r w:rsidRPr="00ED6DEE">
        <w:rPr>
          <w:rFonts w:ascii="宋体" w:hAnsi="宋体" w:hint="eastAsia"/>
          <w:szCs w:val="21"/>
        </w:rPr>
        <w:t>最多展示该主题下6个商品，</w:t>
      </w:r>
      <w:r>
        <w:rPr>
          <w:rFonts w:ascii="宋体" w:hAnsi="宋体" w:hint="eastAsia"/>
          <w:szCs w:val="21"/>
        </w:rPr>
        <w:t>可点击“全部”查看该主题下所有商品。</w:t>
      </w:r>
      <w:r w:rsidRPr="00992027">
        <w:rPr>
          <w:rFonts w:ascii="宋体" w:hAnsi="宋体" w:hint="eastAsia"/>
          <w:szCs w:val="21"/>
        </w:rPr>
        <w:t>商品展示</w:t>
      </w:r>
      <w:r w:rsidR="006E6946" w:rsidRPr="00992027">
        <w:rPr>
          <w:rFonts w:ascii="宋体" w:hAnsi="宋体" w:hint="eastAsia"/>
          <w:szCs w:val="21"/>
        </w:rPr>
        <w:t>缩略图</w:t>
      </w:r>
      <w:r w:rsidRPr="00992027">
        <w:rPr>
          <w:rFonts w:ascii="宋体" w:hAnsi="宋体" w:hint="eastAsia"/>
          <w:szCs w:val="21"/>
        </w:rPr>
        <w:t>、商品名称、商品价格</w:t>
      </w:r>
      <w:r w:rsidR="001A77A6">
        <w:rPr>
          <w:rFonts w:ascii="宋体" w:hAnsi="宋体" w:hint="eastAsia"/>
          <w:szCs w:val="21"/>
        </w:rPr>
        <w:t>。</w:t>
      </w:r>
      <w:r w:rsidRPr="00AF2F94">
        <w:rPr>
          <w:rFonts w:ascii="宋体" w:hAnsi="宋体" w:hint="eastAsia"/>
          <w:szCs w:val="21"/>
        </w:rPr>
        <w:t>商品名称最多</w:t>
      </w:r>
      <w:r w:rsidR="003B15AF" w:rsidRPr="00AF2F94">
        <w:rPr>
          <w:rFonts w:ascii="宋体" w:hAnsi="宋体" w:hint="eastAsia"/>
          <w:szCs w:val="21"/>
        </w:rPr>
        <w:t>展示</w:t>
      </w:r>
      <w:r w:rsidR="00A27960">
        <w:rPr>
          <w:rFonts w:ascii="宋体" w:hAnsi="宋体"/>
          <w:szCs w:val="21"/>
        </w:rPr>
        <w:t>1</w:t>
      </w:r>
      <w:r w:rsidR="00A27960" w:rsidRPr="00A27960">
        <w:rPr>
          <w:rFonts w:ascii="宋体" w:hAnsi="宋体" w:hint="eastAsia"/>
          <w:szCs w:val="21"/>
        </w:rPr>
        <w:t>行</w:t>
      </w:r>
      <w:r w:rsidR="00C352FC" w:rsidRPr="00AF2F94">
        <w:rPr>
          <w:rFonts w:ascii="宋体" w:hAnsi="宋体" w:hint="eastAsia"/>
          <w:szCs w:val="21"/>
        </w:rPr>
        <w:t>，</w:t>
      </w:r>
      <w:r w:rsidR="003B15AF" w:rsidRPr="00AF2F94">
        <w:rPr>
          <w:rFonts w:ascii="宋体" w:hAnsi="宋体" w:hint="eastAsia"/>
          <w:szCs w:val="21"/>
        </w:rPr>
        <w:t>过长时展示“</w:t>
      </w:r>
      <w:r w:rsidR="003B15AF" w:rsidRPr="00AF2F94">
        <w:rPr>
          <w:rFonts w:ascii="宋体" w:hAnsi="宋体"/>
          <w:szCs w:val="21"/>
        </w:rPr>
        <w:t>…</w:t>
      </w:r>
      <w:r w:rsidR="003B15AF" w:rsidRPr="00AF2F94">
        <w:rPr>
          <w:rFonts w:ascii="宋体" w:hAnsi="宋体" w:hint="eastAsia"/>
          <w:szCs w:val="21"/>
        </w:rPr>
        <w:t>”，</w:t>
      </w:r>
      <w:r w:rsidR="00C352FC">
        <w:rPr>
          <w:rFonts w:ascii="宋体" w:hAnsi="宋体" w:hint="eastAsia"/>
          <w:szCs w:val="21"/>
        </w:rPr>
        <w:t>商品价格格式：XX</w:t>
      </w:r>
      <w:r w:rsidR="0003344E">
        <w:rPr>
          <w:rFonts w:ascii="宋体" w:hAnsi="宋体"/>
          <w:szCs w:val="21"/>
        </w:rPr>
        <w:t xml:space="preserve"> </w:t>
      </w:r>
      <w:r w:rsidR="0003344E">
        <w:rPr>
          <w:rFonts w:ascii="宋体" w:hAnsi="宋体" w:hint="eastAsia"/>
          <w:szCs w:val="21"/>
        </w:rPr>
        <w:t>T币</w:t>
      </w:r>
      <w:r w:rsidR="00C352FC">
        <w:rPr>
          <w:rFonts w:ascii="宋体" w:hAnsi="宋体" w:hint="eastAsia"/>
          <w:szCs w:val="21"/>
        </w:rPr>
        <w:t>+XX.</w:t>
      </w:r>
      <w:r w:rsidR="00C352FC">
        <w:rPr>
          <w:rFonts w:ascii="宋体" w:hAnsi="宋体"/>
          <w:szCs w:val="21"/>
        </w:rPr>
        <w:t>X</w:t>
      </w:r>
      <w:r w:rsidR="00C352FC">
        <w:rPr>
          <w:rFonts w:ascii="宋体" w:hAnsi="宋体" w:hint="eastAsia"/>
          <w:szCs w:val="21"/>
        </w:rPr>
        <w:t>元。</w:t>
      </w:r>
      <w:r w:rsidR="00C820F7">
        <w:rPr>
          <w:rFonts w:ascii="宋体" w:hAnsi="宋体" w:hint="eastAsia"/>
          <w:szCs w:val="21"/>
        </w:rPr>
        <w:t>点击商品，可查看商品详情、</w:t>
      </w:r>
      <w:r w:rsidR="00F06080">
        <w:rPr>
          <w:rFonts w:ascii="宋体" w:hAnsi="宋体" w:hint="eastAsia"/>
          <w:szCs w:val="21"/>
        </w:rPr>
        <w:t>兑换</w:t>
      </w:r>
      <w:r w:rsidR="00C820F7">
        <w:rPr>
          <w:rFonts w:ascii="宋体" w:hAnsi="宋体" w:hint="eastAsia"/>
          <w:szCs w:val="21"/>
        </w:rPr>
        <w:t>商品。</w:t>
      </w:r>
    </w:p>
    <w:p w:rsidR="00CE23CB" w:rsidRDefault="008B1B0B" w:rsidP="001A77A6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猜你喜欢：当前登录用户点击top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+系统内兑换top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，去重后若不足</w:t>
      </w:r>
      <w:r w:rsidR="009772B7"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个，则按照</w:t>
      </w:r>
      <w:r w:rsidR="00E045B1">
        <w:rPr>
          <w:rFonts w:ascii="宋体" w:hAnsi="宋体" w:hint="eastAsia"/>
          <w:szCs w:val="21"/>
        </w:rPr>
        <w:t>上架</w:t>
      </w:r>
      <w:r>
        <w:rPr>
          <w:rFonts w:ascii="宋体" w:hAnsi="宋体" w:hint="eastAsia"/>
          <w:szCs w:val="21"/>
        </w:rPr>
        <w:t>时间倒叙选择</w:t>
      </w:r>
      <w:r w:rsidR="00E045B1">
        <w:rPr>
          <w:rFonts w:ascii="宋体" w:hAnsi="宋体" w:hint="eastAsia"/>
          <w:szCs w:val="21"/>
        </w:rPr>
        <w:t>最近上架的</w:t>
      </w:r>
      <w:r>
        <w:rPr>
          <w:rFonts w:ascii="宋体" w:hAnsi="宋体" w:hint="eastAsia"/>
          <w:szCs w:val="21"/>
        </w:rPr>
        <w:t>商品</w:t>
      </w:r>
      <w:r w:rsidR="00E045B1">
        <w:rPr>
          <w:rFonts w:ascii="宋体" w:hAnsi="宋体" w:hint="eastAsia"/>
          <w:szCs w:val="21"/>
        </w:rPr>
        <w:t>去重</w:t>
      </w:r>
      <w:r>
        <w:rPr>
          <w:rFonts w:ascii="宋体" w:hAnsi="宋体" w:hint="eastAsia"/>
          <w:szCs w:val="21"/>
        </w:rPr>
        <w:t>补充至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个，按照用户点击次数由高到低</w:t>
      </w:r>
      <w:r w:rsidR="00DF47F1">
        <w:rPr>
          <w:rFonts w:ascii="宋体" w:hAnsi="宋体" w:hint="eastAsia"/>
          <w:szCs w:val="21"/>
        </w:rPr>
        <w:t>，上架时间由近及远</w:t>
      </w:r>
      <w:r>
        <w:rPr>
          <w:rFonts w:ascii="宋体" w:hAnsi="宋体" w:hint="eastAsia"/>
          <w:szCs w:val="21"/>
        </w:rPr>
        <w:t>排列。点击全部，进入商城。</w:t>
      </w:r>
    </w:p>
    <w:p w:rsidR="00CE13A2" w:rsidRDefault="00CE13A2" w:rsidP="00CE13A2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商品数量不足的展示“库存不足”，灰化商品展示。</w:t>
      </w:r>
    </w:p>
    <w:p w:rsidR="00CE13A2" w:rsidRPr="001A77A6" w:rsidRDefault="00CE13A2" w:rsidP="001A77A6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商品超过兑换次数的，不展示。</w:t>
      </w:r>
    </w:p>
    <w:p w:rsidR="00D33D3A" w:rsidRDefault="00D33D3A" w:rsidP="0065352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返回，回到</w:t>
      </w:r>
      <w:r w:rsidR="004964A3">
        <w:rPr>
          <w:rFonts w:ascii="宋体" w:hAnsi="宋体" w:hint="eastAsia"/>
          <w:szCs w:val="21"/>
        </w:rPr>
        <w:t>来源（</w:t>
      </w:r>
      <w:proofErr w:type="gramStart"/>
      <w:r w:rsidR="004964A3">
        <w:rPr>
          <w:rFonts w:ascii="宋体" w:hAnsi="宋体" w:hint="eastAsia"/>
          <w:szCs w:val="21"/>
        </w:rPr>
        <w:t>侧边栏等</w:t>
      </w:r>
      <w:proofErr w:type="gramEnd"/>
      <w:r w:rsidR="004964A3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。</w:t>
      </w:r>
    </w:p>
    <w:p w:rsidR="00130CAF" w:rsidRDefault="00130CAF" w:rsidP="0065352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 w:rsidRPr="0003344E">
        <w:rPr>
          <w:rFonts w:ascii="宋体" w:hAnsi="宋体" w:hint="eastAsia"/>
          <w:szCs w:val="21"/>
        </w:rPr>
        <w:t>展示个人授信额度</w:t>
      </w:r>
      <w:r w:rsidR="00B51755">
        <w:rPr>
          <w:rFonts w:ascii="宋体" w:hAnsi="宋体" w:hint="eastAsia"/>
          <w:szCs w:val="21"/>
        </w:rPr>
        <w:t>入口</w:t>
      </w:r>
      <w:r w:rsidRPr="0003344E">
        <w:rPr>
          <w:rFonts w:ascii="宋体" w:hAnsi="宋体" w:hint="eastAsia"/>
          <w:szCs w:val="21"/>
        </w:rPr>
        <w:t>，点击进入个人授信展示。</w:t>
      </w:r>
    </w:p>
    <w:p w:rsidR="00B51755" w:rsidRDefault="00B51755" w:rsidP="0065352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展示商城入口，点击进入商城。</w:t>
      </w:r>
    </w:p>
    <w:p w:rsidR="00704C73" w:rsidRDefault="00216157" w:rsidP="0065352B">
      <w:pPr>
        <w:pStyle w:val="aff8"/>
        <w:numPr>
          <w:ilvl w:val="0"/>
          <w:numId w:val="1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等级</w:t>
      </w:r>
      <w:r w:rsidR="00704C73">
        <w:rPr>
          <w:rFonts w:ascii="宋体" w:hAnsi="宋体" w:hint="eastAsia"/>
          <w:szCs w:val="21"/>
        </w:rPr>
        <w:t>永久有效的用户展示永久标识</w:t>
      </w:r>
      <w:r>
        <w:rPr>
          <w:rFonts w:ascii="宋体" w:hAnsi="宋体" w:hint="eastAsia"/>
          <w:szCs w:val="21"/>
        </w:rPr>
        <w:t>。</w:t>
      </w:r>
    </w:p>
    <w:p w:rsidR="00CE13A2" w:rsidRPr="00CE13A2" w:rsidRDefault="00CE13A2" w:rsidP="00CE13A2">
      <w:pPr>
        <w:rPr>
          <w:rFonts w:ascii="宋体" w:hAnsi="宋体"/>
          <w:szCs w:val="21"/>
        </w:rPr>
      </w:pPr>
    </w:p>
    <w:p w:rsidR="0065352B" w:rsidRDefault="0065352B" w:rsidP="004D1664">
      <w:pPr>
        <w:rPr>
          <w:rFonts w:ascii="宋体" w:hAnsi="宋体"/>
          <w:szCs w:val="21"/>
        </w:rPr>
      </w:pPr>
    </w:p>
    <w:p w:rsidR="00963C89" w:rsidRDefault="004718AF" w:rsidP="004718AF">
      <w:pPr>
        <w:pStyle w:val="3"/>
      </w:pPr>
      <w:r>
        <w:rPr>
          <w:rFonts w:hint="eastAsia"/>
        </w:rPr>
        <w:t>处理流程及约束条件</w:t>
      </w:r>
    </w:p>
    <w:p w:rsidR="004718AF" w:rsidRDefault="004718AF" w:rsidP="004D1664">
      <w:pPr>
        <w:rPr>
          <w:rFonts w:ascii="宋体" w:hAnsi="宋体"/>
          <w:szCs w:val="21"/>
        </w:rPr>
      </w:pPr>
    </w:p>
    <w:p w:rsidR="004718AF" w:rsidRDefault="004718AF" w:rsidP="004718AF">
      <w:pPr>
        <w:pStyle w:val="3"/>
      </w:pPr>
      <w:r>
        <w:rPr>
          <w:rFonts w:hint="eastAsia"/>
        </w:rPr>
        <w:lastRenderedPageBreak/>
        <w:t>界面原型元素及交互</w:t>
      </w:r>
    </w:p>
    <w:p w:rsidR="00630536" w:rsidRPr="002E66B6" w:rsidRDefault="00FA0BD5" w:rsidP="002E66B6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9D2DB4C" wp14:editId="194C0400">
            <wp:extent cx="5274310" cy="46799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95" w:rsidRDefault="00635095" w:rsidP="004D1664">
      <w:pPr>
        <w:rPr>
          <w:rFonts w:ascii="宋体" w:hAnsi="宋体"/>
          <w:szCs w:val="21"/>
        </w:rPr>
      </w:pPr>
    </w:p>
    <w:p w:rsidR="00B402CF" w:rsidRDefault="00B402CF" w:rsidP="00F81D0B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6-</w:t>
      </w:r>
      <w:r>
        <w:rPr>
          <w:rFonts w:hint="eastAsia"/>
        </w:rPr>
        <w:t>查看权益介绍</w:t>
      </w:r>
    </w:p>
    <w:p w:rsidR="00B402CF" w:rsidRDefault="00B402CF" w:rsidP="00B402CF">
      <w:pPr>
        <w:pStyle w:val="3"/>
      </w:pPr>
      <w:r>
        <w:rPr>
          <w:rFonts w:hint="eastAsia"/>
        </w:rPr>
        <w:t>需求概述</w:t>
      </w:r>
    </w:p>
    <w:p w:rsidR="00B402CF" w:rsidRDefault="00B402CF" w:rsidP="00B402CF">
      <w:pPr>
        <w:pStyle w:val="aff8"/>
        <w:numPr>
          <w:ilvl w:val="0"/>
          <w:numId w:val="32"/>
        </w:numPr>
        <w:ind w:firstLineChars="0"/>
        <w:rPr>
          <w:rFonts w:ascii="宋体" w:hAnsi="宋体"/>
          <w:szCs w:val="21"/>
        </w:rPr>
      </w:pPr>
      <w:r w:rsidRPr="00B402CF">
        <w:rPr>
          <w:rFonts w:ascii="宋体" w:eastAsia="宋体" w:hAnsi="宋体" w:hint="eastAsia"/>
          <w:sz w:val="21"/>
          <w:szCs w:val="21"/>
        </w:rPr>
        <w:t>权益介绍：展示</w:t>
      </w:r>
      <w:r w:rsidRPr="00B402CF">
        <w:rPr>
          <w:rFonts w:ascii="宋体" w:hAnsi="宋体" w:hint="eastAsia"/>
          <w:szCs w:val="21"/>
        </w:rPr>
        <w:t>权益图标、权益名称、权益对象、权益详细信息（由后台富文本配置）。</w:t>
      </w:r>
    </w:p>
    <w:p w:rsidR="003A082E" w:rsidRPr="00B402CF" w:rsidRDefault="003A082E" w:rsidP="00B402CF">
      <w:pPr>
        <w:pStyle w:val="aff8"/>
        <w:numPr>
          <w:ilvl w:val="0"/>
          <w:numId w:val="32"/>
        </w:numPr>
        <w:ind w:firstLineChars="0"/>
        <w:rPr>
          <w:rFonts w:ascii="宋体" w:hAnsi="宋体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权益对象：从后台获取，</w:t>
      </w:r>
      <w:proofErr w:type="gramStart"/>
      <w:r>
        <w:rPr>
          <w:rFonts w:ascii="宋体" w:eastAsia="宋体" w:hAnsi="宋体" w:hint="eastAsia"/>
          <w:sz w:val="21"/>
          <w:szCs w:val="21"/>
        </w:rPr>
        <w:t>非黑钻会员</w:t>
      </w:r>
      <w:proofErr w:type="gramEnd"/>
      <w:r>
        <w:rPr>
          <w:rFonts w:ascii="宋体" w:eastAsia="宋体" w:hAnsi="宋体" w:hint="eastAsia"/>
          <w:sz w:val="21"/>
          <w:szCs w:val="21"/>
        </w:rPr>
        <w:t>不</w:t>
      </w:r>
      <w:proofErr w:type="gramStart"/>
      <w:r>
        <w:rPr>
          <w:rFonts w:ascii="宋体" w:eastAsia="宋体" w:hAnsi="宋体" w:hint="eastAsia"/>
          <w:sz w:val="21"/>
          <w:szCs w:val="21"/>
        </w:rPr>
        <w:t>展示黑钻会</w:t>
      </w:r>
      <w:proofErr w:type="gramEnd"/>
      <w:r>
        <w:rPr>
          <w:rFonts w:ascii="宋体" w:eastAsia="宋体" w:hAnsi="宋体" w:hint="eastAsia"/>
          <w:sz w:val="21"/>
          <w:szCs w:val="21"/>
        </w:rPr>
        <w:t>员权益对象，</w:t>
      </w:r>
      <w:proofErr w:type="gramStart"/>
      <w:r>
        <w:rPr>
          <w:rFonts w:ascii="宋体" w:eastAsia="宋体" w:hAnsi="宋体" w:hint="eastAsia"/>
          <w:sz w:val="21"/>
          <w:szCs w:val="21"/>
        </w:rPr>
        <w:t>黑钻会</w:t>
      </w:r>
      <w:proofErr w:type="gramEnd"/>
      <w:r>
        <w:rPr>
          <w:rFonts w:ascii="宋体" w:eastAsia="宋体" w:hAnsi="宋体" w:hint="eastAsia"/>
          <w:sz w:val="21"/>
          <w:szCs w:val="21"/>
        </w:rPr>
        <w:t>员展示所有权益对象。</w:t>
      </w:r>
      <w:r w:rsidR="00A421A9">
        <w:rPr>
          <w:rFonts w:ascii="宋体" w:eastAsia="宋体" w:hAnsi="宋体" w:hint="eastAsia"/>
          <w:sz w:val="21"/>
          <w:szCs w:val="21"/>
        </w:rPr>
        <w:t>已达到或超过的权益对象高亮展示，未达到的</w:t>
      </w:r>
      <w:r w:rsidR="00A228D9">
        <w:rPr>
          <w:rFonts w:ascii="宋体" w:eastAsia="宋体" w:hAnsi="宋体" w:hint="eastAsia"/>
          <w:sz w:val="21"/>
          <w:szCs w:val="21"/>
        </w:rPr>
        <w:t>置灰</w:t>
      </w:r>
      <w:r w:rsidR="00A421A9">
        <w:rPr>
          <w:rFonts w:ascii="宋体" w:eastAsia="宋体" w:hAnsi="宋体" w:hint="eastAsia"/>
          <w:sz w:val="21"/>
          <w:szCs w:val="21"/>
        </w:rPr>
        <w:t>展示。</w:t>
      </w:r>
    </w:p>
    <w:p w:rsidR="00B402CF" w:rsidRPr="00B402CF" w:rsidRDefault="00B402CF" w:rsidP="00B402CF">
      <w:pPr>
        <w:pStyle w:val="aff8"/>
        <w:numPr>
          <w:ilvl w:val="0"/>
          <w:numId w:val="32"/>
        </w:numPr>
        <w:ind w:firstLineChars="0"/>
      </w:pPr>
      <w:r>
        <w:rPr>
          <w:rFonts w:ascii="宋体" w:hAnsi="宋体" w:hint="eastAsia"/>
          <w:szCs w:val="21"/>
        </w:rPr>
        <w:t>操作及状态展示按钮：</w:t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2835"/>
        <w:gridCol w:w="5027"/>
      </w:tblGrid>
      <w:tr w:rsidR="00B402CF" w:rsidRPr="00B14232" w:rsidTr="00395CF8">
        <w:tc>
          <w:tcPr>
            <w:tcW w:w="882" w:type="pct"/>
            <w:shd w:val="clear" w:color="auto" w:fill="C6D9F1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会员权益</w:t>
            </w:r>
          </w:p>
        </w:tc>
        <w:tc>
          <w:tcPr>
            <w:tcW w:w="1485" w:type="pct"/>
            <w:shd w:val="clear" w:color="auto" w:fill="C6D9F1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条件</w:t>
            </w:r>
          </w:p>
        </w:tc>
        <w:tc>
          <w:tcPr>
            <w:tcW w:w="2633" w:type="pct"/>
            <w:shd w:val="clear" w:color="auto" w:fill="C6D9F1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展示</w:t>
            </w:r>
          </w:p>
        </w:tc>
      </w:tr>
      <w:tr w:rsidR="00B402CF" w:rsidRPr="00B14232" w:rsidTr="00395CF8">
        <w:tc>
          <w:tcPr>
            <w:tcW w:w="882" w:type="pct"/>
            <w:vMerge w:val="restart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会员保级</w:t>
            </w:r>
          </w:p>
        </w:tc>
        <w:tc>
          <w:tcPr>
            <w:tcW w:w="1485" w:type="pct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  <w:tc>
          <w:tcPr>
            <w:tcW w:w="2633" w:type="pct"/>
          </w:tcPr>
          <w:p w:rsidR="00B402CF" w:rsidRPr="001B449C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不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可用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</w:tc>
        <w:tc>
          <w:tcPr>
            <w:tcW w:w="2633" w:type="pct"/>
          </w:tcPr>
          <w:p w:rsidR="00B402CF" w:rsidRPr="00B14232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等级保护中</w:t>
            </w:r>
          </w:p>
        </w:tc>
      </w:tr>
      <w:tr w:rsidR="00B402CF" w:rsidRPr="00B14232" w:rsidTr="00395CF8">
        <w:tc>
          <w:tcPr>
            <w:tcW w:w="882" w:type="pct"/>
            <w:vMerge w:val="restar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免费取消</w:t>
            </w: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不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可用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已获得X次免费取消特权（X根据等级变化，由后台配置）</w:t>
            </w:r>
          </w:p>
        </w:tc>
      </w:tr>
      <w:tr w:rsidR="00B402CF" w:rsidRPr="00B14232" w:rsidTr="00395CF8">
        <w:tc>
          <w:tcPr>
            <w:tcW w:w="882" w:type="pct"/>
            <w:vMerge w:val="restar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外地礼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包</w:t>
            </w: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不可领取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非外地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不可领取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外地但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次数达上限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领完喽~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外地但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同城市次数达上限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领完喽~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外地但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未达到领取时间间隔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过几天再来哦~</w:t>
            </w:r>
          </w:p>
        </w:tc>
      </w:tr>
      <w:tr w:rsidR="00B402CF" w:rsidRPr="00B14232" w:rsidTr="00395CF8">
        <w:tc>
          <w:tcPr>
            <w:tcW w:w="882" w:type="pct"/>
            <w:vMerge w:val="restar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会员奖励</w:t>
            </w: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</w:tc>
        <w:tc>
          <w:tcPr>
            <w:tcW w:w="2633" w:type="pct"/>
          </w:tcPr>
          <w:p w:rsidR="00B402CF" w:rsidRDefault="00B647C2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去</w:t>
            </w:r>
            <w:r w:rsidR="00B402CF">
              <w:rPr>
                <w:rFonts w:ascii="宋体" w:hAnsi="宋体" w:hint="eastAsia"/>
                <w:sz w:val="18"/>
                <w:szCs w:val="18"/>
              </w:rPr>
              <w:t>打车</w:t>
            </w:r>
          </w:p>
        </w:tc>
      </w:tr>
      <w:tr w:rsidR="00B402CF" w:rsidRPr="00B14232" w:rsidTr="00395CF8">
        <w:tc>
          <w:tcPr>
            <w:tcW w:w="882" w:type="pct"/>
            <w:vMerge w:val="restar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生日特权</w:t>
            </w: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 w:rsidRPr="00F93924">
              <w:rPr>
                <w:rFonts w:ascii="宋体" w:hAnsi="宋体" w:hint="eastAsia"/>
                <w:szCs w:val="21"/>
              </w:rPr>
              <w:t>不可领取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未填写实名信息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不可领取</w:t>
            </w:r>
          </w:p>
          <w:p w:rsidR="00B402CF" w:rsidRPr="00F93924" w:rsidRDefault="00B402CF" w:rsidP="00395CF8">
            <w:pPr>
              <w:spacing w:line="24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提示填写实名信息，点击跳转至实名信息填写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可领取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显示“</w:t>
            </w:r>
            <w:r w:rsidRPr="00F93924">
              <w:rPr>
                <w:rFonts w:ascii="宋体" w:hAnsi="宋体" w:hint="eastAsia"/>
                <w:szCs w:val="21"/>
              </w:rPr>
              <w:t>立即领取</w:t>
            </w:r>
            <w:r>
              <w:rPr>
                <w:rFonts w:ascii="宋体" w:hAnsi="宋体" w:hint="eastAsia"/>
                <w:szCs w:val="21"/>
              </w:rPr>
              <w:t>”，点击领取到账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已获得但还未到今年领取时间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Cs w:val="21"/>
              </w:rPr>
            </w:pPr>
            <w:r w:rsidRPr="00F93924">
              <w:rPr>
                <w:rFonts w:ascii="宋体" w:hAnsi="宋体" w:hint="eastAsia"/>
                <w:szCs w:val="21"/>
              </w:rPr>
              <w:t>YYYY年MM月DD日</w:t>
            </w:r>
            <w:r w:rsidR="00F86B4C">
              <w:rPr>
                <w:rFonts w:ascii="宋体" w:hAnsi="宋体" w:hint="eastAsia"/>
                <w:szCs w:val="21"/>
              </w:rPr>
              <w:t>-DD日</w:t>
            </w:r>
            <w:r w:rsidRPr="00F93924">
              <w:rPr>
                <w:rFonts w:ascii="宋体" w:hAnsi="宋体" w:hint="eastAsia"/>
                <w:szCs w:val="21"/>
              </w:rPr>
              <w:t xml:space="preserve"> 可领取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已获得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已领取或超过今年的领取时间的</w:t>
            </w:r>
          </w:p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但还未到明年领取时间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 w:rsidRPr="00F93924">
              <w:rPr>
                <w:rFonts w:ascii="宋体" w:hAnsi="宋体" w:hint="eastAsia"/>
                <w:szCs w:val="21"/>
              </w:rPr>
              <w:t>请期待明年的生日</w:t>
            </w:r>
            <w:proofErr w:type="gramStart"/>
            <w:r w:rsidRPr="00F93924">
              <w:rPr>
                <w:rFonts w:ascii="宋体" w:hAnsi="宋体" w:hint="eastAsia"/>
                <w:szCs w:val="21"/>
              </w:rPr>
              <w:t>礼包哦</w:t>
            </w:r>
            <w:proofErr w:type="gramEnd"/>
          </w:p>
        </w:tc>
      </w:tr>
      <w:tr w:rsidR="00B402CF" w:rsidRPr="00B14232" w:rsidTr="00395CF8">
        <w:tc>
          <w:tcPr>
            <w:tcW w:w="882" w:type="pct"/>
            <w:vMerge w:val="restart"/>
          </w:tcPr>
          <w:p w:rsidR="00B402CF" w:rsidRDefault="00B402CF" w:rsidP="00395CF8">
            <w:pPr>
              <w:spacing w:line="240" w:lineRule="auto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信用提升</w:t>
            </w: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当前等级未获得</w:t>
            </w:r>
          </w:p>
        </w:tc>
      </w:tr>
      <w:tr w:rsidR="00B402CF" w:rsidRPr="00B14232" w:rsidTr="00395CF8">
        <w:tc>
          <w:tcPr>
            <w:tcW w:w="882" w:type="pct"/>
            <w:vMerge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</w:p>
        </w:tc>
        <w:tc>
          <w:tcPr>
            <w:tcW w:w="1485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当前等级已获得</w:t>
            </w:r>
          </w:p>
        </w:tc>
        <w:tc>
          <w:tcPr>
            <w:tcW w:w="2633" w:type="pct"/>
          </w:tcPr>
          <w:p w:rsidR="00B402CF" w:rsidRDefault="00B402CF" w:rsidP="00395CF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授信额度已提升</w:t>
            </w:r>
          </w:p>
        </w:tc>
      </w:tr>
    </w:tbl>
    <w:p w:rsidR="00B402CF" w:rsidRDefault="00C744AD" w:rsidP="00C744AD">
      <w:pPr>
        <w:pStyle w:val="3"/>
      </w:pPr>
      <w:r>
        <w:rPr>
          <w:rFonts w:hint="eastAsia"/>
        </w:rPr>
        <w:t>处理流程及约束条件</w:t>
      </w:r>
    </w:p>
    <w:p w:rsidR="00C744AD" w:rsidRDefault="00C744AD" w:rsidP="00B402CF"/>
    <w:p w:rsidR="00C744AD" w:rsidRDefault="00C744AD" w:rsidP="00C744AD">
      <w:pPr>
        <w:pStyle w:val="3"/>
      </w:pPr>
      <w:r>
        <w:rPr>
          <w:rFonts w:hint="eastAsia"/>
        </w:rPr>
        <w:t>界面原型元素及交互</w:t>
      </w:r>
    </w:p>
    <w:p w:rsidR="00C744AD" w:rsidRDefault="00C77C33" w:rsidP="00B402CF">
      <w:r>
        <w:rPr>
          <w:noProof/>
        </w:rPr>
        <w:drawing>
          <wp:inline distT="0" distB="0" distL="0" distR="0" wp14:anchorId="79431EB6" wp14:editId="1EFE35D6">
            <wp:extent cx="5274310" cy="22383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2CF" w:rsidRPr="00B402CF" w:rsidRDefault="00B402CF" w:rsidP="00B402CF"/>
    <w:p w:rsidR="00F81D0B" w:rsidRPr="00F81D0B" w:rsidRDefault="00D371CD" w:rsidP="00F81D0B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7-</w:t>
      </w:r>
      <w:r w:rsidR="003E563A">
        <w:rPr>
          <w:rFonts w:hint="eastAsia"/>
        </w:rPr>
        <w:t>进入商城</w:t>
      </w:r>
    </w:p>
    <w:p w:rsidR="00D371CD" w:rsidRDefault="00D371CD" w:rsidP="00D371CD">
      <w:pPr>
        <w:pStyle w:val="3"/>
      </w:pPr>
      <w:r>
        <w:rPr>
          <w:rFonts w:hint="eastAsia"/>
        </w:rPr>
        <w:t>需求概述</w:t>
      </w:r>
    </w:p>
    <w:p w:rsidR="00D371CD" w:rsidRPr="00A733F1" w:rsidRDefault="00A031DB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A733F1">
        <w:rPr>
          <w:rFonts w:ascii="宋体" w:hAnsi="宋体" w:hint="eastAsia"/>
          <w:szCs w:val="21"/>
        </w:rPr>
        <w:t>展示可用</w:t>
      </w:r>
      <w:r w:rsidR="00D4059F">
        <w:rPr>
          <w:rFonts w:ascii="宋体" w:hAnsi="宋体" w:hint="eastAsia"/>
          <w:szCs w:val="21"/>
        </w:rPr>
        <w:t>T币</w:t>
      </w:r>
      <w:r w:rsidR="00A733F1" w:rsidRPr="00A733F1">
        <w:rPr>
          <w:rFonts w:ascii="宋体" w:hAnsi="宋体" w:hint="eastAsia"/>
          <w:szCs w:val="21"/>
        </w:rPr>
        <w:t>，点击查看</w:t>
      </w:r>
      <w:r w:rsidR="00D4059F">
        <w:rPr>
          <w:rFonts w:ascii="宋体" w:hAnsi="宋体" w:hint="eastAsia"/>
          <w:szCs w:val="21"/>
        </w:rPr>
        <w:t>T币</w:t>
      </w:r>
      <w:r w:rsidR="00A733F1" w:rsidRPr="00A733F1">
        <w:rPr>
          <w:rFonts w:ascii="宋体" w:hAnsi="宋体" w:hint="eastAsia"/>
          <w:szCs w:val="21"/>
        </w:rPr>
        <w:t>明细。</w:t>
      </w:r>
    </w:p>
    <w:p w:rsidR="00A733F1" w:rsidRDefault="00A733F1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 w:rsidRPr="00D4059F">
        <w:rPr>
          <w:rFonts w:ascii="宋体" w:hAnsi="宋体" w:hint="eastAsia"/>
          <w:szCs w:val="21"/>
        </w:rPr>
        <w:t>展示</w:t>
      </w:r>
      <w:r w:rsidR="00E76FFC" w:rsidRPr="00D4059F">
        <w:rPr>
          <w:rFonts w:ascii="宋体" w:hAnsi="宋体" w:hint="eastAsia"/>
          <w:szCs w:val="21"/>
        </w:rPr>
        <w:t>兑换记录</w:t>
      </w:r>
      <w:r w:rsidRPr="00D4059F">
        <w:rPr>
          <w:rFonts w:ascii="宋体" w:hAnsi="宋体" w:hint="eastAsia"/>
          <w:szCs w:val="21"/>
        </w:rPr>
        <w:t>，点击查看</w:t>
      </w:r>
      <w:r w:rsidR="00E76FFC" w:rsidRPr="00D4059F">
        <w:rPr>
          <w:rFonts w:ascii="宋体" w:hAnsi="宋体" w:hint="eastAsia"/>
          <w:szCs w:val="21"/>
        </w:rPr>
        <w:t>兑换记录</w:t>
      </w:r>
      <w:r>
        <w:rPr>
          <w:rFonts w:ascii="宋体" w:hAnsi="宋体" w:hint="eastAsia"/>
          <w:szCs w:val="21"/>
        </w:rPr>
        <w:t>。</w:t>
      </w:r>
    </w:p>
    <w:p w:rsidR="00A733F1" w:rsidRDefault="00EE610D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展示赚取</w:t>
      </w:r>
      <w:r w:rsidR="00D4059F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，点击进入任务中心。</w:t>
      </w:r>
    </w:p>
    <w:p w:rsidR="00EE610D" w:rsidRDefault="00EE610D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展示我能兑换，点击进入能兑换的商品列表。</w:t>
      </w:r>
    </w:p>
    <w:p w:rsidR="00EE610D" w:rsidRDefault="00D4059F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按主题展示商品，展示顺序：猜你喜欢&gt;福利上新（最近上架的2</w:t>
      </w:r>
      <w:r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件商品，按上架时间由近及远排列）</w:t>
      </w:r>
      <w:r w:rsidRPr="001A77A6">
        <w:rPr>
          <w:rFonts w:ascii="宋体" w:hAnsi="宋体" w:hint="eastAsia"/>
          <w:szCs w:val="21"/>
        </w:rPr>
        <w:t>，</w:t>
      </w:r>
      <w:r w:rsidRPr="00ED6DEE">
        <w:rPr>
          <w:rFonts w:ascii="宋体" w:hAnsi="宋体" w:hint="eastAsia"/>
          <w:szCs w:val="21"/>
        </w:rPr>
        <w:t>最多展示该主题下6个商品，</w:t>
      </w:r>
      <w:r>
        <w:rPr>
          <w:rFonts w:ascii="宋体" w:hAnsi="宋体" w:hint="eastAsia"/>
          <w:szCs w:val="21"/>
        </w:rPr>
        <w:t>可点击“全部”查看该主题下所有商品。</w:t>
      </w:r>
      <w:r w:rsidRPr="00992027">
        <w:rPr>
          <w:rFonts w:ascii="宋体" w:hAnsi="宋体" w:hint="eastAsia"/>
          <w:szCs w:val="21"/>
        </w:rPr>
        <w:t>商品展示缩略图、商品名称、商品价格</w:t>
      </w:r>
      <w:r>
        <w:rPr>
          <w:rFonts w:ascii="宋体" w:hAnsi="宋体" w:hint="eastAsia"/>
          <w:szCs w:val="21"/>
        </w:rPr>
        <w:t>。</w:t>
      </w:r>
      <w:r w:rsidRPr="00AF2F94">
        <w:rPr>
          <w:rFonts w:ascii="宋体" w:hAnsi="宋体" w:hint="eastAsia"/>
          <w:szCs w:val="21"/>
        </w:rPr>
        <w:t>商品名称最多展示</w:t>
      </w:r>
      <w:r w:rsidR="00A27960">
        <w:rPr>
          <w:rFonts w:ascii="宋体" w:hAnsi="宋体"/>
          <w:szCs w:val="21"/>
        </w:rPr>
        <w:t>1</w:t>
      </w:r>
      <w:r w:rsidR="00A27960" w:rsidRPr="00A27960">
        <w:rPr>
          <w:rFonts w:ascii="宋体" w:hAnsi="宋体" w:hint="eastAsia"/>
          <w:szCs w:val="21"/>
        </w:rPr>
        <w:t>行</w:t>
      </w:r>
      <w:r w:rsidRPr="00AF2F94">
        <w:rPr>
          <w:rFonts w:ascii="宋体" w:hAnsi="宋体" w:hint="eastAsia"/>
          <w:szCs w:val="21"/>
        </w:rPr>
        <w:t>，过长时展示“</w:t>
      </w:r>
      <w:r w:rsidRPr="00AF2F94">
        <w:rPr>
          <w:rFonts w:ascii="宋体" w:hAnsi="宋体"/>
          <w:szCs w:val="21"/>
        </w:rPr>
        <w:t>…</w:t>
      </w:r>
      <w:r w:rsidRPr="00AF2F94">
        <w:rPr>
          <w:rFonts w:ascii="宋体" w:hAnsi="宋体" w:hint="eastAsia"/>
          <w:szCs w:val="21"/>
        </w:rPr>
        <w:t>”，</w:t>
      </w:r>
      <w:r>
        <w:rPr>
          <w:rFonts w:ascii="宋体" w:hAnsi="宋体" w:hint="eastAsia"/>
          <w:szCs w:val="21"/>
        </w:rPr>
        <w:t>商品价格格式：XX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T币+XX.</w:t>
      </w:r>
      <w:r>
        <w:rPr>
          <w:rFonts w:ascii="宋体" w:hAnsi="宋体"/>
          <w:szCs w:val="21"/>
        </w:rPr>
        <w:t>X</w:t>
      </w:r>
      <w:r>
        <w:rPr>
          <w:rFonts w:ascii="宋体" w:hAnsi="宋体" w:hint="eastAsia"/>
          <w:szCs w:val="21"/>
        </w:rPr>
        <w:t>元。点击商品，可查看商品详情、兑换商品</w:t>
      </w:r>
      <w:r w:rsidR="00EE610D" w:rsidRPr="00EE610D">
        <w:rPr>
          <w:rFonts w:ascii="宋体" w:hAnsi="宋体" w:hint="eastAsia"/>
          <w:szCs w:val="21"/>
        </w:rPr>
        <w:t>。</w:t>
      </w:r>
    </w:p>
    <w:p w:rsidR="00EE610D" w:rsidRDefault="00D4059F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猜你喜欢：当前登录用户点击top</w:t>
      </w:r>
      <w:r>
        <w:rPr>
          <w:rFonts w:ascii="宋体" w:hAnsi="宋体"/>
          <w:szCs w:val="21"/>
        </w:rPr>
        <w:t>3</w:t>
      </w:r>
      <w:r>
        <w:rPr>
          <w:rFonts w:ascii="宋体" w:hAnsi="宋体" w:hint="eastAsia"/>
          <w:szCs w:val="21"/>
        </w:rPr>
        <w:t>+系统内兑换top</w:t>
      </w:r>
      <w:r>
        <w:rPr>
          <w:rFonts w:ascii="宋体" w:hAnsi="宋体"/>
          <w:szCs w:val="21"/>
        </w:rPr>
        <w:t>5</w:t>
      </w:r>
      <w:r>
        <w:rPr>
          <w:rFonts w:ascii="宋体" w:hAnsi="宋体" w:hint="eastAsia"/>
          <w:szCs w:val="21"/>
        </w:rPr>
        <w:t>，去重后若不足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个，则按照上架时间倒叙选择最近上架的商品去重补充至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个，按照用户点击次数由高到低，上架时间由近及远排列。点击全部，进入商城</w:t>
      </w:r>
      <w:r w:rsidR="00EE610D" w:rsidRPr="00EE610D">
        <w:rPr>
          <w:rFonts w:ascii="宋体" w:hAnsi="宋体" w:hint="eastAsia"/>
          <w:szCs w:val="21"/>
        </w:rPr>
        <w:t>。</w:t>
      </w:r>
    </w:p>
    <w:p w:rsidR="002C1F37" w:rsidRDefault="002C1F37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返回，点击返回会员中心。</w:t>
      </w:r>
    </w:p>
    <w:p w:rsidR="00A558E2" w:rsidRDefault="00A558E2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商品数量不足的展示“库存不足”，灰化商品展示。</w:t>
      </w:r>
    </w:p>
    <w:p w:rsidR="00A558E2" w:rsidRPr="00A733F1" w:rsidRDefault="00A558E2" w:rsidP="00A733F1">
      <w:pPr>
        <w:pStyle w:val="aff8"/>
        <w:numPr>
          <w:ilvl w:val="0"/>
          <w:numId w:val="19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商品超过兑换次数的，不展示。</w:t>
      </w:r>
    </w:p>
    <w:p w:rsidR="00266EA6" w:rsidRDefault="00266EA6" w:rsidP="004D1664">
      <w:pPr>
        <w:rPr>
          <w:rFonts w:ascii="宋体" w:hAnsi="宋体"/>
          <w:szCs w:val="21"/>
        </w:rPr>
      </w:pPr>
    </w:p>
    <w:p w:rsidR="00DE1D6E" w:rsidRDefault="00DE1D6E" w:rsidP="00DE1D6E">
      <w:pPr>
        <w:pStyle w:val="3"/>
      </w:pPr>
      <w:r>
        <w:rPr>
          <w:rFonts w:hint="eastAsia"/>
        </w:rPr>
        <w:t>处理流程及约束条件</w:t>
      </w:r>
    </w:p>
    <w:p w:rsidR="00DE1D6E" w:rsidRDefault="00DE1D6E" w:rsidP="004D1664">
      <w:pPr>
        <w:rPr>
          <w:rFonts w:ascii="宋体" w:hAnsi="宋体"/>
          <w:szCs w:val="21"/>
        </w:rPr>
      </w:pPr>
    </w:p>
    <w:p w:rsidR="00DE1D6E" w:rsidRDefault="00DE1D6E" w:rsidP="00DE1D6E">
      <w:pPr>
        <w:pStyle w:val="3"/>
      </w:pPr>
      <w:r>
        <w:rPr>
          <w:rFonts w:hint="eastAsia"/>
        </w:rPr>
        <w:lastRenderedPageBreak/>
        <w:t>界面原型元素及交互</w:t>
      </w:r>
    </w:p>
    <w:p w:rsidR="00DE1D6E" w:rsidRDefault="00107CE0" w:rsidP="004D1664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5A6DC4A" wp14:editId="07D67F86">
            <wp:extent cx="4505325" cy="7524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6C" w:rsidRDefault="00D17B6C" w:rsidP="004D1664">
      <w:pPr>
        <w:rPr>
          <w:rFonts w:ascii="宋体" w:hAnsi="宋体"/>
          <w:szCs w:val="21"/>
        </w:rPr>
      </w:pPr>
    </w:p>
    <w:p w:rsidR="002258E3" w:rsidRDefault="002258E3" w:rsidP="004D1664">
      <w:pPr>
        <w:rPr>
          <w:rFonts w:ascii="宋体" w:hAnsi="宋体"/>
          <w:szCs w:val="21"/>
        </w:rPr>
      </w:pPr>
    </w:p>
    <w:p w:rsidR="00814BB0" w:rsidRDefault="0041666E" w:rsidP="0041666E">
      <w:pPr>
        <w:pStyle w:val="2"/>
      </w:pPr>
      <w:r>
        <w:rPr>
          <w:rFonts w:hint="eastAsia"/>
        </w:rPr>
        <w:lastRenderedPageBreak/>
        <w:t>功能</w:t>
      </w:r>
      <w:r w:rsidR="009632F3">
        <w:t>8</w:t>
      </w:r>
      <w:r>
        <w:rPr>
          <w:rFonts w:hint="eastAsia"/>
        </w:rPr>
        <w:t>-</w:t>
      </w:r>
      <w:r w:rsidR="009632F3">
        <w:rPr>
          <w:rFonts w:hint="eastAsia"/>
        </w:rPr>
        <w:t>购买商品</w:t>
      </w:r>
    </w:p>
    <w:p w:rsidR="0041666E" w:rsidRDefault="0041666E" w:rsidP="0041666E">
      <w:pPr>
        <w:pStyle w:val="3"/>
      </w:pPr>
      <w:r>
        <w:rPr>
          <w:rFonts w:hint="eastAsia"/>
        </w:rPr>
        <w:t>需求概述</w:t>
      </w:r>
    </w:p>
    <w:p w:rsidR="0041666E" w:rsidRDefault="0063084B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按照主题展示商品列表。</w:t>
      </w:r>
      <w:r w:rsidRPr="00EE610D">
        <w:rPr>
          <w:rFonts w:ascii="宋体" w:hAnsi="宋体" w:hint="eastAsia"/>
          <w:szCs w:val="21"/>
        </w:rPr>
        <w:t>商品展示</w:t>
      </w:r>
      <w:r>
        <w:rPr>
          <w:rFonts w:ascii="宋体" w:hAnsi="宋体" w:hint="eastAsia"/>
          <w:szCs w:val="21"/>
        </w:rPr>
        <w:t>缩略图</w:t>
      </w:r>
      <w:r w:rsidRPr="00EE610D">
        <w:rPr>
          <w:rFonts w:ascii="宋体" w:hAnsi="宋体" w:hint="eastAsia"/>
          <w:szCs w:val="21"/>
        </w:rPr>
        <w:t>、商品名称</w:t>
      </w:r>
      <w:r w:rsidR="00A27960">
        <w:rPr>
          <w:rFonts w:ascii="宋体" w:hAnsi="宋体" w:hint="eastAsia"/>
          <w:szCs w:val="21"/>
        </w:rPr>
        <w:t>（最多2行，展示不下展示“</w:t>
      </w:r>
      <w:r w:rsidR="00A27960">
        <w:rPr>
          <w:rFonts w:ascii="宋体" w:hAnsi="宋体"/>
          <w:szCs w:val="21"/>
        </w:rPr>
        <w:t>…</w:t>
      </w:r>
      <w:r w:rsidR="00A27960">
        <w:rPr>
          <w:rFonts w:ascii="宋体" w:hAnsi="宋体" w:hint="eastAsia"/>
          <w:szCs w:val="21"/>
        </w:rPr>
        <w:t>”省略）</w:t>
      </w:r>
      <w:r w:rsidRPr="00EE610D">
        <w:rPr>
          <w:rFonts w:ascii="宋体" w:hAnsi="宋体" w:hint="eastAsia"/>
          <w:szCs w:val="21"/>
        </w:rPr>
        <w:t>、商品价格</w:t>
      </w:r>
      <w:r>
        <w:rPr>
          <w:rFonts w:ascii="宋体" w:hAnsi="宋体" w:hint="eastAsia"/>
          <w:szCs w:val="21"/>
        </w:rPr>
        <w:t>、马上兑</w:t>
      </w:r>
      <w:r w:rsidRPr="00EE610D">
        <w:rPr>
          <w:rFonts w:ascii="宋体" w:hAnsi="宋体" w:hint="eastAsia"/>
          <w:szCs w:val="21"/>
        </w:rPr>
        <w:t>。商品价格格式：XX</w:t>
      </w:r>
      <w:r w:rsidR="00C66C55">
        <w:rPr>
          <w:rFonts w:ascii="宋体" w:hAnsi="宋体"/>
          <w:szCs w:val="21"/>
        </w:rPr>
        <w:t xml:space="preserve"> </w:t>
      </w:r>
      <w:r w:rsidR="00C66C55">
        <w:rPr>
          <w:rFonts w:ascii="宋体" w:hAnsi="宋体" w:hint="eastAsia"/>
          <w:szCs w:val="21"/>
        </w:rPr>
        <w:t>T币</w:t>
      </w:r>
      <w:r w:rsidRPr="00EE610D">
        <w:rPr>
          <w:rFonts w:ascii="宋体" w:hAnsi="宋体" w:hint="eastAsia"/>
          <w:szCs w:val="21"/>
        </w:rPr>
        <w:t>+XX.X元。点击商品，可查看商品详情、</w:t>
      </w:r>
      <w:r>
        <w:rPr>
          <w:rFonts w:ascii="宋体" w:hAnsi="宋体" w:hint="eastAsia"/>
          <w:szCs w:val="21"/>
        </w:rPr>
        <w:t>兑换</w:t>
      </w:r>
      <w:r w:rsidRPr="00EE610D">
        <w:rPr>
          <w:rFonts w:ascii="宋体" w:hAnsi="宋体" w:hint="eastAsia"/>
          <w:szCs w:val="21"/>
        </w:rPr>
        <w:t>商品。</w:t>
      </w:r>
      <w:r>
        <w:rPr>
          <w:rFonts w:ascii="宋体" w:hAnsi="宋体" w:hint="eastAsia"/>
          <w:szCs w:val="21"/>
        </w:rPr>
        <w:t>点击马上兑，弹出兑换窗口，可选择数量</w:t>
      </w:r>
      <w:r w:rsidR="00E909AD">
        <w:rPr>
          <w:rFonts w:ascii="宋体" w:hAnsi="宋体" w:hint="eastAsia"/>
          <w:szCs w:val="21"/>
        </w:rPr>
        <w:t>（数量至少为1个）</w:t>
      </w:r>
      <w:r>
        <w:rPr>
          <w:rFonts w:ascii="宋体" w:hAnsi="宋体" w:hint="eastAsia"/>
          <w:szCs w:val="21"/>
        </w:rPr>
        <w:t>，展示总计价格，兑换商品，如需支付现金，则出现收银台</w:t>
      </w:r>
      <w:r w:rsidR="00B64D43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完成付款后，进入兑换记录查看兑换结果。</w:t>
      </w:r>
    </w:p>
    <w:p w:rsidR="00D31ACF" w:rsidRDefault="00D31ACF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全部商品：默认按照T币升序、金额升序</w:t>
      </w:r>
      <w:r w:rsidR="008E15A8">
        <w:rPr>
          <w:rFonts w:ascii="宋体" w:hAnsi="宋体" w:hint="eastAsia"/>
          <w:szCs w:val="21"/>
        </w:rPr>
        <w:t>、上架时间由近及远</w:t>
      </w:r>
      <w:r>
        <w:rPr>
          <w:rFonts w:ascii="宋体" w:hAnsi="宋体" w:hint="eastAsia"/>
          <w:szCs w:val="21"/>
        </w:rPr>
        <w:t>的顺序排列，可选择按照T</w:t>
      </w:r>
      <w:proofErr w:type="gramStart"/>
      <w:r>
        <w:rPr>
          <w:rFonts w:ascii="宋体" w:hAnsi="宋体" w:hint="eastAsia"/>
          <w:szCs w:val="21"/>
        </w:rPr>
        <w:t>币升</w:t>
      </w:r>
      <w:proofErr w:type="gramEnd"/>
      <w:r>
        <w:rPr>
          <w:rFonts w:ascii="宋体" w:hAnsi="宋体" w:hint="eastAsia"/>
          <w:szCs w:val="21"/>
        </w:rPr>
        <w:t>/降序，或者按照价格升/降序。</w:t>
      </w:r>
      <w:r w:rsidR="00061CE2">
        <w:rPr>
          <w:rFonts w:ascii="宋体" w:hAnsi="宋体" w:hint="eastAsia"/>
          <w:szCs w:val="21"/>
        </w:rPr>
        <w:t>可根据</w:t>
      </w:r>
      <w:r w:rsidR="00DA5B46">
        <w:rPr>
          <w:rFonts w:ascii="宋体" w:hAnsi="宋体" w:hint="eastAsia"/>
          <w:szCs w:val="21"/>
        </w:rPr>
        <w:t>T币区间筛选（区间预置在数据库中）。</w:t>
      </w:r>
      <w:r w:rsidR="004C3BB0">
        <w:rPr>
          <w:rFonts w:ascii="宋体" w:hAnsi="宋体" w:hint="eastAsia"/>
          <w:szCs w:val="21"/>
        </w:rPr>
        <w:t>区间初始化可设置为：0</w:t>
      </w:r>
      <w:r w:rsidR="004C3BB0">
        <w:rPr>
          <w:rFonts w:ascii="宋体" w:hAnsi="宋体"/>
          <w:szCs w:val="21"/>
        </w:rPr>
        <w:t>-100</w:t>
      </w:r>
      <w:r w:rsidR="004C3BB0">
        <w:rPr>
          <w:rFonts w:ascii="宋体" w:hAnsi="宋体" w:hint="eastAsia"/>
          <w:szCs w:val="21"/>
        </w:rPr>
        <w:t>、1</w:t>
      </w:r>
      <w:r w:rsidR="004C3BB0">
        <w:rPr>
          <w:rFonts w:ascii="宋体" w:hAnsi="宋体"/>
          <w:szCs w:val="21"/>
        </w:rPr>
        <w:t>00-200</w:t>
      </w:r>
      <w:r w:rsidR="004C3BB0">
        <w:rPr>
          <w:rFonts w:ascii="宋体" w:hAnsi="宋体" w:hint="eastAsia"/>
          <w:szCs w:val="21"/>
        </w:rPr>
        <w:t>、2</w:t>
      </w:r>
      <w:r w:rsidR="004C3BB0">
        <w:rPr>
          <w:rFonts w:ascii="宋体" w:hAnsi="宋体"/>
          <w:szCs w:val="21"/>
        </w:rPr>
        <w:t>00-300</w:t>
      </w:r>
      <w:r w:rsidR="004C3BB0">
        <w:rPr>
          <w:rFonts w:ascii="宋体" w:hAnsi="宋体" w:hint="eastAsia"/>
          <w:szCs w:val="21"/>
        </w:rPr>
        <w:t>、3</w:t>
      </w:r>
      <w:r w:rsidR="004C3BB0">
        <w:rPr>
          <w:rFonts w:ascii="宋体" w:hAnsi="宋体"/>
          <w:szCs w:val="21"/>
        </w:rPr>
        <w:t>00</w:t>
      </w:r>
      <w:r w:rsidR="004C3BB0">
        <w:rPr>
          <w:rFonts w:ascii="宋体" w:hAnsi="宋体" w:hint="eastAsia"/>
          <w:szCs w:val="21"/>
        </w:rPr>
        <w:t>以上。</w:t>
      </w:r>
      <w:r w:rsidR="00057F00">
        <w:rPr>
          <w:rFonts w:ascii="宋体" w:hAnsi="宋体" w:hint="eastAsia"/>
          <w:szCs w:val="21"/>
        </w:rPr>
        <w:t xml:space="preserve"> </w:t>
      </w:r>
    </w:p>
    <w:p w:rsidR="00D31ACF" w:rsidRDefault="00D31ACF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猜你喜欢：</w:t>
      </w:r>
      <w:r w:rsidR="008E15A8">
        <w:rPr>
          <w:rFonts w:ascii="宋体" w:hAnsi="宋体" w:hint="eastAsia"/>
          <w:szCs w:val="21"/>
        </w:rPr>
        <w:t>按照用户点击次数由高到低、系统内兑换次数由高到低、上架时间由近及远排列。</w:t>
      </w:r>
    </w:p>
    <w:p w:rsidR="00D31ACF" w:rsidRPr="00A90282" w:rsidRDefault="00D31ACF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福利上新：</w:t>
      </w:r>
      <w:r w:rsidR="008E15A8">
        <w:rPr>
          <w:rFonts w:ascii="宋体" w:hAnsi="宋体" w:hint="eastAsia"/>
          <w:szCs w:val="21"/>
        </w:rPr>
        <w:t>按照上架时间由近及远排列。</w:t>
      </w:r>
    </w:p>
    <w:p w:rsidR="001F7D71" w:rsidRDefault="001F7D71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 w:rsidRPr="00A770FF">
        <w:rPr>
          <w:rFonts w:ascii="宋体" w:hAnsi="宋体" w:hint="eastAsia"/>
          <w:szCs w:val="21"/>
        </w:rPr>
        <w:t>兑换成功，扣减</w:t>
      </w:r>
      <w:r w:rsidR="00C66C55">
        <w:rPr>
          <w:rFonts w:ascii="宋体" w:hAnsi="宋体" w:hint="eastAsia"/>
          <w:szCs w:val="21"/>
        </w:rPr>
        <w:t>T币</w:t>
      </w:r>
      <w:r w:rsidRPr="00A770FF">
        <w:rPr>
          <w:rFonts w:ascii="宋体" w:hAnsi="宋体" w:hint="eastAsia"/>
          <w:szCs w:val="21"/>
        </w:rPr>
        <w:t>，</w:t>
      </w:r>
      <w:r w:rsidR="0063084B" w:rsidRPr="00A770FF">
        <w:rPr>
          <w:rFonts w:ascii="宋体" w:hAnsi="宋体" w:hint="eastAsia"/>
          <w:szCs w:val="21"/>
        </w:rPr>
        <w:t>现金入账，</w:t>
      </w:r>
      <w:r w:rsidRPr="00A770FF">
        <w:rPr>
          <w:rFonts w:ascii="宋体" w:hAnsi="宋体" w:hint="eastAsia"/>
          <w:szCs w:val="21"/>
        </w:rPr>
        <w:t>短信通知：“尊敬的用户：恭喜您成功订购‘商品名称’。”；兑换失败，</w:t>
      </w:r>
      <w:r w:rsidR="00C66C55">
        <w:rPr>
          <w:rFonts w:ascii="宋体" w:hAnsi="宋体" w:hint="eastAsia"/>
          <w:szCs w:val="21"/>
        </w:rPr>
        <w:t>T币</w:t>
      </w:r>
      <w:r w:rsidR="0063084B" w:rsidRPr="00A770FF">
        <w:rPr>
          <w:rFonts w:ascii="宋体" w:hAnsi="宋体" w:hint="eastAsia"/>
          <w:szCs w:val="21"/>
        </w:rPr>
        <w:t>及现金原路</w:t>
      </w:r>
      <w:r w:rsidRPr="00A770FF">
        <w:rPr>
          <w:rFonts w:ascii="宋体" w:hAnsi="宋体" w:hint="eastAsia"/>
          <w:szCs w:val="21"/>
        </w:rPr>
        <w:t>退回，短信通知：“尊敬的用户：您本次‘商品名称’兑换失败，参与兑换的</w:t>
      </w:r>
      <w:r w:rsidR="00C66C55">
        <w:rPr>
          <w:rFonts w:ascii="宋体" w:hAnsi="宋体" w:hint="eastAsia"/>
          <w:szCs w:val="21"/>
        </w:rPr>
        <w:t>T币</w:t>
      </w:r>
      <w:r w:rsidR="0063084B" w:rsidRPr="00A770FF">
        <w:rPr>
          <w:rFonts w:ascii="宋体" w:hAnsi="宋体" w:hint="eastAsia"/>
          <w:szCs w:val="21"/>
        </w:rPr>
        <w:t>/现金</w:t>
      </w:r>
      <w:r w:rsidRPr="00A770FF">
        <w:rPr>
          <w:rFonts w:ascii="宋体" w:hAnsi="宋体" w:hint="eastAsia"/>
          <w:szCs w:val="21"/>
        </w:rPr>
        <w:t>已退回，可前往会员中心查询明细。”。</w:t>
      </w:r>
    </w:p>
    <w:p w:rsidR="00E909AD" w:rsidRDefault="00240356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商品详情</w:t>
      </w:r>
      <w:r w:rsidR="00E909AD">
        <w:rPr>
          <w:rFonts w:ascii="宋体" w:hAnsi="宋体" w:hint="eastAsia"/>
          <w:szCs w:val="21"/>
        </w:rPr>
        <w:t>：</w:t>
      </w:r>
      <w:r w:rsidR="00E909AD">
        <w:rPr>
          <w:rFonts w:ascii="宋体" w:hAnsi="宋体"/>
          <w:szCs w:val="21"/>
        </w:rPr>
        <w:t xml:space="preserve"> </w:t>
      </w:r>
      <w:r w:rsidRPr="00AF2F94">
        <w:rPr>
          <w:rFonts w:ascii="宋体" w:hAnsi="宋体" w:hint="eastAsia"/>
          <w:szCs w:val="21"/>
        </w:rPr>
        <w:t>展示商品主图、名称</w:t>
      </w:r>
      <w:r w:rsidR="00A27960">
        <w:rPr>
          <w:rFonts w:ascii="宋体" w:hAnsi="宋体" w:hint="eastAsia"/>
          <w:szCs w:val="21"/>
        </w:rPr>
        <w:t>（展示1行）</w:t>
      </w:r>
      <w:r w:rsidRPr="00AF2F94">
        <w:rPr>
          <w:rFonts w:ascii="宋体" w:hAnsi="宋体" w:hint="eastAsia"/>
          <w:szCs w:val="21"/>
        </w:rPr>
        <w:t>、价格（XX</w:t>
      </w:r>
      <w:r w:rsidR="00C66C55" w:rsidRPr="00C66C55">
        <w:rPr>
          <w:rFonts w:ascii="宋体" w:hAnsi="宋体" w:hint="eastAsia"/>
          <w:szCs w:val="21"/>
        </w:rPr>
        <w:t xml:space="preserve"> </w:t>
      </w:r>
      <w:r w:rsidR="00C66C55">
        <w:rPr>
          <w:rFonts w:ascii="宋体" w:hAnsi="宋体" w:hint="eastAsia"/>
          <w:szCs w:val="21"/>
        </w:rPr>
        <w:t>T币</w:t>
      </w:r>
      <w:r w:rsidRPr="00AF2F94">
        <w:rPr>
          <w:rFonts w:ascii="宋体" w:hAnsi="宋体" w:hint="eastAsia"/>
          <w:szCs w:val="21"/>
        </w:rPr>
        <w:t>+XX元）、详情</w:t>
      </w:r>
      <w:r>
        <w:rPr>
          <w:rFonts w:ascii="宋体" w:hAnsi="宋体" w:hint="eastAsia"/>
          <w:szCs w:val="21"/>
        </w:rPr>
        <w:t>（</w:t>
      </w:r>
      <w:r w:rsidRPr="00AF2F94">
        <w:rPr>
          <w:rFonts w:ascii="宋体" w:hAnsi="宋体" w:hint="eastAsia"/>
          <w:szCs w:val="21"/>
        </w:rPr>
        <w:t>由后台配置</w:t>
      </w:r>
      <w:r>
        <w:rPr>
          <w:rFonts w:ascii="宋体" w:hAnsi="宋体" w:hint="eastAsia"/>
          <w:szCs w:val="21"/>
        </w:rPr>
        <w:t>）、近3</w:t>
      </w:r>
      <w:r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天已兑换个数</w:t>
      </w:r>
      <w:r w:rsidRPr="00AF2F94">
        <w:rPr>
          <w:rFonts w:ascii="宋体" w:hAnsi="宋体" w:hint="eastAsia"/>
          <w:szCs w:val="21"/>
        </w:rPr>
        <w:t>。</w:t>
      </w:r>
    </w:p>
    <w:p w:rsidR="00240356" w:rsidRDefault="00240356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兑换记录：</w:t>
      </w:r>
      <w:r w:rsidRPr="00965548">
        <w:rPr>
          <w:rFonts w:ascii="宋体" w:hAnsi="宋体" w:hint="eastAsia"/>
          <w:szCs w:val="21"/>
        </w:rPr>
        <w:t>按照订单创建时间由近及远排列</w:t>
      </w:r>
      <w:r>
        <w:rPr>
          <w:rFonts w:ascii="宋体" w:hAnsi="宋体" w:hint="eastAsia"/>
          <w:szCs w:val="21"/>
        </w:rPr>
        <w:t>，</w:t>
      </w:r>
      <w:r w:rsidR="001B2283">
        <w:rPr>
          <w:rFonts w:ascii="宋体" w:hAnsi="宋体" w:hint="eastAsia"/>
          <w:szCs w:val="21"/>
        </w:rPr>
        <w:t>默认展示本月的兑换记录，可筛选。</w:t>
      </w:r>
      <w:r>
        <w:rPr>
          <w:rFonts w:ascii="宋体" w:hAnsi="宋体" w:hint="eastAsia"/>
          <w:szCs w:val="21"/>
        </w:rPr>
        <w:t>展示订单创建时间（YYYY-MM-DD</w:t>
      </w:r>
      <w:r>
        <w:rPr>
          <w:rFonts w:ascii="宋体" w:hAnsi="宋体"/>
          <w:szCs w:val="21"/>
        </w:rPr>
        <w:t xml:space="preserve"> </w:t>
      </w:r>
      <w:proofErr w:type="spellStart"/>
      <w:r>
        <w:rPr>
          <w:rFonts w:ascii="宋体" w:hAnsi="宋体"/>
          <w:szCs w:val="21"/>
        </w:rPr>
        <w:t>HH:mm:ss</w:t>
      </w:r>
      <w:proofErr w:type="spellEnd"/>
      <w:r>
        <w:rPr>
          <w:rFonts w:ascii="宋体" w:hAnsi="宋体" w:hint="eastAsia"/>
          <w:szCs w:val="21"/>
        </w:rPr>
        <w:t>）、商品缩略图、商品名称</w:t>
      </w:r>
      <w:r w:rsidR="003A178A">
        <w:rPr>
          <w:rFonts w:ascii="宋体" w:hAnsi="宋体" w:hint="eastAsia"/>
          <w:szCs w:val="21"/>
        </w:rPr>
        <w:t>（展示1行，展示不下展示“</w:t>
      </w:r>
      <w:r w:rsidR="003A178A">
        <w:rPr>
          <w:rFonts w:ascii="宋体" w:hAnsi="宋体"/>
          <w:szCs w:val="21"/>
        </w:rPr>
        <w:t>…</w:t>
      </w:r>
      <w:r w:rsidR="003A178A">
        <w:rPr>
          <w:rFonts w:ascii="宋体" w:hAnsi="宋体" w:hint="eastAsia"/>
          <w:szCs w:val="21"/>
        </w:rPr>
        <w:t>”省略）</w:t>
      </w:r>
      <w:r>
        <w:rPr>
          <w:rFonts w:ascii="宋体" w:hAnsi="宋体" w:hint="eastAsia"/>
          <w:szCs w:val="21"/>
        </w:rPr>
        <w:t>、兑换数量、使用的</w:t>
      </w:r>
      <w:r w:rsidR="00C66C55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数、我不要了（兑换成功</w:t>
      </w:r>
      <w:r w:rsidRPr="00CE03E0">
        <w:rPr>
          <w:rFonts w:ascii="宋体" w:hAnsi="宋体" w:hint="eastAsia"/>
          <w:szCs w:val="21"/>
        </w:rPr>
        <w:t>支持退货的展示</w:t>
      </w:r>
      <w:r w:rsidR="00CE17AF">
        <w:rPr>
          <w:rFonts w:ascii="宋体" w:hAnsi="宋体" w:hint="eastAsia"/>
          <w:szCs w:val="21"/>
        </w:rPr>
        <w:t>，退货时需二次确认“确定退货？”</w:t>
      </w:r>
      <w:r>
        <w:rPr>
          <w:rFonts w:ascii="宋体" w:hAnsi="宋体" w:hint="eastAsia"/>
          <w:szCs w:val="21"/>
        </w:rPr>
        <w:t>）。兑换状态：兑换成功、交易关闭、退货成功</w:t>
      </w:r>
      <w:r w:rsidR="00997C23">
        <w:rPr>
          <w:rFonts w:ascii="宋体" w:hAnsi="宋体" w:hint="eastAsia"/>
          <w:szCs w:val="21"/>
        </w:rPr>
        <w:t>。</w:t>
      </w:r>
    </w:p>
    <w:p w:rsidR="00526E92" w:rsidRDefault="00526E92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收银台：展示商品名称</w:t>
      </w:r>
      <w:r w:rsidR="003A178A">
        <w:rPr>
          <w:rFonts w:ascii="宋体" w:hAnsi="宋体" w:hint="eastAsia"/>
          <w:szCs w:val="21"/>
        </w:rPr>
        <w:t>（展示1行，展示不下展示“</w:t>
      </w:r>
      <w:r w:rsidR="003A178A">
        <w:rPr>
          <w:rFonts w:ascii="宋体" w:hAnsi="宋体"/>
          <w:szCs w:val="21"/>
        </w:rPr>
        <w:t>…</w:t>
      </w:r>
      <w:r w:rsidR="003A178A">
        <w:rPr>
          <w:rFonts w:ascii="宋体" w:hAnsi="宋体" w:hint="eastAsia"/>
          <w:szCs w:val="21"/>
        </w:rPr>
        <w:t>”省略）</w:t>
      </w:r>
      <w:r>
        <w:rPr>
          <w:rFonts w:ascii="宋体" w:hAnsi="宋体" w:hint="eastAsia"/>
          <w:szCs w:val="21"/>
        </w:rPr>
        <w:t>、支付金额，可使用账户余额及第三方支付（</w:t>
      </w:r>
      <w:r w:rsidRPr="00CE03E0">
        <w:rPr>
          <w:rFonts w:ascii="宋体" w:hAnsi="宋体" w:hint="eastAsia"/>
          <w:szCs w:val="21"/>
        </w:rPr>
        <w:t>不可使用赠送币</w:t>
      </w:r>
      <w:r>
        <w:rPr>
          <w:rFonts w:ascii="宋体" w:hAnsi="宋体" w:hint="eastAsia"/>
          <w:szCs w:val="21"/>
        </w:rPr>
        <w:t>）。</w:t>
      </w:r>
    </w:p>
    <w:p w:rsidR="003A475D" w:rsidRDefault="003A475D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 w:rsidRPr="003A475D">
        <w:rPr>
          <w:rFonts w:ascii="宋体" w:hAnsi="宋体" w:hint="eastAsia"/>
          <w:szCs w:val="21"/>
        </w:rPr>
        <w:t>商品数量不足的展示“库存不足”，灰化商品展示。</w:t>
      </w:r>
    </w:p>
    <w:p w:rsidR="003A475D" w:rsidRDefault="003A475D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 w:rsidRPr="003A475D">
        <w:rPr>
          <w:rFonts w:ascii="宋体" w:hAnsi="宋体" w:hint="eastAsia"/>
          <w:szCs w:val="21"/>
        </w:rPr>
        <w:t>商品超过兑换次数的，不展示。</w:t>
      </w:r>
    </w:p>
    <w:p w:rsidR="003673FD" w:rsidRDefault="003673FD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现金支付，</w:t>
      </w:r>
      <w:r w:rsidR="00CE03E0">
        <w:rPr>
          <w:rFonts w:ascii="宋体" w:hAnsi="宋体" w:hint="eastAsia"/>
          <w:szCs w:val="21"/>
        </w:rPr>
        <w:t>3</w:t>
      </w:r>
      <w:r w:rsidR="00CE03E0">
        <w:rPr>
          <w:rFonts w:ascii="宋体" w:hAnsi="宋体"/>
          <w:szCs w:val="21"/>
        </w:rPr>
        <w:t>0</w:t>
      </w:r>
      <w:r w:rsidR="00CE03E0">
        <w:rPr>
          <w:rFonts w:ascii="宋体" w:hAnsi="宋体" w:hint="eastAsia"/>
          <w:szCs w:val="21"/>
        </w:rPr>
        <w:t>min内支付完成，否则，交易关闭，T币退回。</w:t>
      </w:r>
    </w:p>
    <w:p w:rsidR="009478B7" w:rsidRDefault="009478B7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支付过程中退出时，提示用户，标题：“确定要离开收银台？”，文案：“您的订单在3</w:t>
      </w:r>
      <w:r>
        <w:rPr>
          <w:rFonts w:ascii="宋体" w:hAnsi="宋体"/>
          <w:szCs w:val="21"/>
        </w:rPr>
        <w:t>0</w:t>
      </w:r>
      <w:r>
        <w:rPr>
          <w:rFonts w:ascii="宋体" w:hAnsi="宋体" w:hint="eastAsia"/>
          <w:szCs w:val="21"/>
        </w:rPr>
        <w:t>分钟内未支付将被取消，请尽快完成支付。”点击继续支付，回到收银台，点击确认离开，进入到兑换列表页，当前兑换记录状态为“待支付”，可选择“我不要了”或者“去支付”。</w:t>
      </w:r>
    </w:p>
    <w:p w:rsidR="00B70B02" w:rsidRPr="00A770FF" w:rsidRDefault="00B70B02" w:rsidP="00A90282">
      <w:pPr>
        <w:pStyle w:val="aff8"/>
        <w:numPr>
          <w:ilvl w:val="0"/>
          <w:numId w:val="25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兑换记录内点击“去支付”调起收银台，可进行支付。</w:t>
      </w:r>
    </w:p>
    <w:p w:rsidR="00814BB0" w:rsidRDefault="00814BB0" w:rsidP="004D1664">
      <w:pPr>
        <w:rPr>
          <w:rFonts w:ascii="宋体" w:hAnsi="宋体"/>
          <w:szCs w:val="21"/>
        </w:rPr>
      </w:pPr>
    </w:p>
    <w:p w:rsidR="00B162C2" w:rsidRDefault="00B162C2" w:rsidP="00B162C2">
      <w:pPr>
        <w:pStyle w:val="3"/>
      </w:pPr>
      <w:r>
        <w:rPr>
          <w:rFonts w:hint="eastAsia"/>
        </w:rPr>
        <w:t>处理流程及约束条件</w:t>
      </w:r>
    </w:p>
    <w:p w:rsidR="00B162C2" w:rsidRDefault="00B162C2" w:rsidP="004D1664">
      <w:pPr>
        <w:rPr>
          <w:rFonts w:ascii="宋体" w:hAnsi="宋体"/>
          <w:szCs w:val="21"/>
        </w:rPr>
      </w:pPr>
    </w:p>
    <w:p w:rsidR="00B162C2" w:rsidRDefault="00B162C2" w:rsidP="00B162C2">
      <w:pPr>
        <w:pStyle w:val="3"/>
      </w:pPr>
      <w:r>
        <w:rPr>
          <w:rFonts w:hint="eastAsia"/>
        </w:rPr>
        <w:lastRenderedPageBreak/>
        <w:t>界面原型元素及交互</w:t>
      </w:r>
    </w:p>
    <w:p w:rsidR="00B162C2" w:rsidRDefault="00B162C2" w:rsidP="004D1664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91A7857" wp14:editId="1A7F67CC">
            <wp:extent cx="5274310" cy="17887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69" w:rsidRDefault="006E4969" w:rsidP="004D1664">
      <w:pPr>
        <w:rPr>
          <w:rFonts w:ascii="宋体" w:hAnsi="宋体"/>
          <w:szCs w:val="21"/>
        </w:rPr>
      </w:pPr>
    </w:p>
    <w:p w:rsidR="002258E3" w:rsidRPr="00B162C2" w:rsidRDefault="002258E3" w:rsidP="00B162C2">
      <w:pPr>
        <w:rPr>
          <w:rFonts w:ascii="宋体" w:hAnsi="宋体"/>
          <w:szCs w:val="21"/>
        </w:rPr>
      </w:pPr>
    </w:p>
    <w:p w:rsidR="001B1ACF" w:rsidRDefault="001B1ACF" w:rsidP="001B1ACF">
      <w:pPr>
        <w:pStyle w:val="2"/>
      </w:pPr>
      <w:r>
        <w:rPr>
          <w:rFonts w:hint="eastAsia"/>
        </w:rPr>
        <w:t>功能</w:t>
      </w:r>
      <w:r w:rsidR="00722B88">
        <w:t>9</w:t>
      </w:r>
      <w:r>
        <w:rPr>
          <w:rFonts w:hint="eastAsia"/>
        </w:rPr>
        <w:t>-</w:t>
      </w:r>
      <w:r w:rsidR="00B84436">
        <w:rPr>
          <w:rFonts w:hint="eastAsia"/>
        </w:rPr>
        <w:t>查看</w:t>
      </w:r>
      <w:r w:rsidR="00C66C55">
        <w:rPr>
          <w:rFonts w:ascii="宋体" w:hAnsi="宋体" w:hint="eastAsia"/>
          <w:szCs w:val="21"/>
        </w:rPr>
        <w:t>T币</w:t>
      </w:r>
      <w:r>
        <w:rPr>
          <w:rFonts w:hint="eastAsia"/>
        </w:rPr>
        <w:t>明细</w:t>
      </w:r>
    </w:p>
    <w:p w:rsidR="001B1ACF" w:rsidRDefault="001B1ACF" w:rsidP="001B1ACF">
      <w:pPr>
        <w:pStyle w:val="3"/>
      </w:pPr>
      <w:r>
        <w:rPr>
          <w:rFonts w:hint="eastAsia"/>
        </w:rPr>
        <w:t>需求概述</w:t>
      </w:r>
    </w:p>
    <w:p w:rsidR="001B1ACF" w:rsidRPr="008431B7" w:rsidRDefault="00C43F5F" w:rsidP="008431B7">
      <w:pPr>
        <w:pStyle w:val="aff8"/>
        <w:numPr>
          <w:ilvl w:val="0"/>
          <w:numId w:val="24"/>
        </w:numPr>
        <w:ind w:firstLineChars="0"/>
        <w:rPr>
          <w:rFonts w:ascii="宋体" w:hAnsi="宋体"/>
          <w:szCs w:val="21"/>
        </w:rPr>
      </w:pPr>
      <w:r w:rsidRPr="008431B7">
        <w:rPr>
          <w:rFonts w:ascii="宋体" w:hAnsi="宋体" w:hint="eastAsia"/>
          <w:szCs w:val="21"/>
        </w:rPr>
        <w:t>展示</w:t>
      </w:r>
      <w:r w:rsidR="00722B88">
        <w:rPr>
          <w:rFonts w:ascii="宋体" w:hAnsi="宋体" w:hint="eastAsia"/>
          <w:szCs w:val="21"/>
        </w:rPr>
        <w:t>T币</w:t>
      </w:r>
      <w:r w:rsidRPr="008431B7">
        <w:rPr>
          <w:rFonts w:ascii="宋体" w:hAnsi="宋体" w:hint="eastAsia"/>
          <w:szCs w:val="21"/>
        </w:rPr>
        <w:t>规则，点击查看</w:t>
      </w:r>
      <w:r w:rsidR="00722B88">
        <w:rPr>
          <w:rFonts w:ascii="宋体" w:hAnsi="宋体" w:hint="eastAsia"/>
          <w:szCs w:val="21"/>
        </w:rPr>
        <w:t>T币</w:t>
      </w:r>
      <w:r w:rsidR="004A5121" w:rsidRPr="008431B7">
        <w:rPr>
          <w:rFonts w:ascii="宋体" w:hAnsi="宋体" w:hint="eastAsia"/>
          <w:szCs w:val="21"/>
        </w:rPr>
        <w:t>获取</w:t>
      </w:r>
      <w:r w:rsidRPr="008431B7">
        <w:rPr>
          <w:rFonts w:ascii="宋体" w:hAnsi="宋体" w:hint="eastAsia"/>
          <w:szCs w:val="21"/>
        </w:rPr>
        <w:t>规则</w:t>
      </w:r>
      <w:r w:rsidR="008431B7" w:rsidRPr="008431B7">
        <w:rPr>
          <w:rFonts w:ascii="宋体" w:hAnsi="宋体" w:hint="eastAsia"/>
          <w:szCs w:val="21"/>
        </w:rPr>
        <w:t>（由后台配置获取）</w:t>
      </w:r>
      <w:r w:rsidR="003E6D8C" w:rsidRPr="008431B7">
        <w:rPr>
          <w:rFonts w:ascii="宋体" w:hAnsi="宋体" w:hint="eastAsia"/>
          <w:szCs w:val="21"/>
        </w:rPr>
        <w:t>。</w:t>
      </w:r>
    </w:p>
    <w:p w:rsidR="008431B7" w:rsidRDefault="008431B7" w:rsidP="008431B7">
      <w:pPr>
        <w:pStyle w:val="aff8"/>
        <w:numPr>
          <w:ilvl w:val="0"/>
          <w:numId w:val="2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展示可用</w:t>
      </w:r>
      <w:r w:rsidR="00722B88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。</w:t>
      </w:r>
    </w:p>
    <w:p w:rsidR="008431B7" w:rsidRDefault="008431B7" w:rsidP="008431B7">
      <w:pPr>
        <w:pStyle w:val="aff8"/>
        <w:numPr>
          <w:ilvl w:val="0"/>
          <w:numId w:val="2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按照全部、</w:t>
      </w:r>
      <w:r w:rsidR="008A402B" w:rsidRPr="00B95B99">
        <w:rPr>
          <w:rFonts w:ascii="宋体" w:hAnsi="宋体" w:hint="eastAsia"/>
          <w:szCs w:val="21"/>
        </w:rPr>
        <w:t>获取</w:t>
      </w:r>
      <w:r>
        <w:rPr>
          <w:rFonts w:ascii="宋体" w:hAnsi="宋体" w:hint="eastAsia"/>
          <w:szCs w:val="21"/>
        </w:rPr>
        <w:t>、支出，分类展示</w:t>
      </w:r>
      <w:r w:rsidR="00722B88">
        <w:rPr>
          <w:rFonts w:ascii="宋体" w:hAnsi="宋体" w:hint="eastAsia"/>
          <w:szCs w:val="21"/>
        </w:rPr>
        <w:t>T币记录</w:t>
      </w:r>
      <w:r>
        <w:rPr>
          <w:rFonts w:ascii="宋体" w:hAnsi="宋体" w:hint="eastAsia"/>
          <w:szCs w:val="21"/>
        </w:rPr>
        <w:t>。</w:t>
      </w:r>
    </w:p>
    <w:p w:rsidR="008431B7" w:rsidRDefault="008431B7" w:rsidP="008431B7">
      <w:pPr>
        <w:pStyle w:val="aff8"/>
        <w:numPr>
          <w:ilvl w:val="0"/>
          <w:numId w:val="2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按照获取时间由近及远排列展示</w:t>
      </w:r>
      <w:r w:rsidR="00722B88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记录</w:t>
      </w:r>
      <w:r w:rsidR="00722B88">
        <w:rPr>
          <w:rFonts w:ascii="宋体" w:hAnsi="宋体" w:hint="eastAsia"/>
          <w:szCs w:val="21"/>
        </w:rPr>
        <w:t>、按月统计</w:t>
      </w:r>
      <w:r>
        <w:rPr>
          <w:rFonts w:ascii="宋体" w:hAnsi="宋体" w:hint="eastAsia"/>
          <w:szCs w:val="21"/>
        </w:rPr>
        <w:t>。</w:t>
      </w:r>
    </w:p>
    <w:p w:rsidR="0031196F" w:rsidRPr="008431B7" w:rsidRDefault="0031196F" w:rsidP="008431B7">
      <w:pPr>
        <w:pStyle w:val="aff8"/>
        <w:numPr>
          <w:ilvl w:val="0"/>
          <w:numId w:val="24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每条</w:t>
      </w:r>
      <w:r w:rsidR="00722B88">
        <w:rPr>
          <w:rFonts w:ascii="宋体" w:hAnsi="宋体" w:hint="eastAsia"/>
          <w:szCs w:val="21"/>
        </w:rPr>
        <w:t>T</w:t>
      </w:r>
      <w:proofErr w:type="gramStart"/>
      <w:r w:rsidR="00722B88">
        <w:rPr>
          <w:rFonts w:ascii="宋体" w:hAnsi="宋体" w:hint="eastAsia"/>
          <w:szCs w:val="21"/>
        </w:rPr>
        <w:t>币</w:t>
      </w:r>
      <w:r>
        <w:rPr>
          <w:rFonts w:ascii="宋体" w:hAnsi="宋体" w:hint="eastAsia"/>
          <w:szCs w:val="21"/>
        </w:rPr>
        <w:t>记录</w:t>
      </w:r>
      <w:proofErr w:type="gramEnd"/>
      <w:r>
        <w:rPr>
          <w:rFonts w:ascii="宋体" w:hAnsi="宋体" w:hint="eastAsia"/>
          <w:szCs w:val="21"/>
        </w:rPr>
        <w:t>展示</w:t>
      </w:r>
      <w:r w:rsidR="00722B88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数量（获得展示增加、消耗或者过期展示减少）、获得</w:t>
      </w:r>
      <w:r w:rsidR="00722B88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/消耗</w:t>
      </w:r>
      <w:r w:rsidR="00722B88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/</w:t>
      </w:r>
      <w:r w:rsidR="00722B88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过期、来源/用途/过期说明、有效期/过期时间/支出时间。</w:t>
      </w:r>
    </w:p>
    <w:p w:rsidR="001B1ACF" w:rsidRDefault="001B1ACF" w:rsidP="004D1664">
      <w:pPr>
        <w:rPr>
          <w:rFonts w:ascii="宋体" w:hAnsi="宋体"/>
          <w:szCs w:val="21"/>
        </w:rPr>
      </w:pPr>
    </w:p>
    <w:p w:rsidR="00722B88" w:rsidRDefault="00722B88" w:rsidP="00722B88">
      <w:pPr>
        <w:pStyle w:val="3"/>
      </w:pPr>
      <w:r>
        <w:rPr>
          <w:rFonts w:hint="eastAsia"/>
        </w:rPr>
        <w:t>处理流程及约束条件</w:t>
      </w:r>
    </w:p>
    <w:p w:rsidR="00722B88" w:rsidRDefault="00722B88" w:rsidP="004D1664">
      <w:pPr>
        <w:rPr>
          <w:rFonts w:ascii="宋体" w:hAnsi="宋体"/>
          <w:szCs w:val="21"/>
        </w:rPr>
      </w:pPr>
    </w:p>
    <w:p w:rsidR="00722B88" w:rsidRDefault="00722B88" w:rsidP="00722B88">
      <w:pPr>
        <w:pStyle w:val="3"/>
      </w:pPr>
      <w:r>
        <w:rPr>
          <w:rFonts w:hint="eastAsia"/>
        </w:rPr>
        <w:lastRenderedPageBreak/>
        <w:t>界面原型元素及交互</w:t>
      </w:r>
    </w:p>
    <w:p w:rsidR="00722B88" w:rsidRDefault="00722B88" w:rsidP="004D1664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5E98488" wp14:editId="58A9DD61">
            <wp:extent cx="5274310" cy="43821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88" w:rsidRDefault="00722B88" w:rsidP="004D1664">
      <w:pPr>
        <w:rPr>
          <w:rFonts w:ascii="宋体" w:hAnsi="宋体"/>
          <w:szCs w:val="21"/>
        </w:rPr>
      </w:pPr>
    </w:p>
    <w:p w:rsidR="001B1ACF" w:rsidRDefault="001B1ACF" w:rsidP="004D1664">
      <w:pPr>
        <w:rPr>
          <w:rFonts w:ascii="宋体" w:hAnsi="宋体"/>
          <w:szCs w:val="21"/>
        </w:rPr>
      </w:pPr>
    </w:p>
    <w:p w:rsidR="00635095" w:rsidRDefault="00A42F34" w:rsidP="00A42F34">
      <w:pPr>
        <w:pStyle w:val="2"/>
      </w:pPr>
      <w:r>
        <w:rPr>
          <w:rFonts w:hint="eastAsia"/>
        </w:rPr>
        <w:t>功能</w:t>
      </w:r>
      <w:r w:rsidR="00D17B6C">
        <w:t>1</w:t>
      </w:r>
      <w:r w:rsidR="006144B9">
        <w:t>0</w:t>
      </w:r>
      <w:r>
        <w:rPr>
          <w:rFonts w:hint="eastAsia"/>
        </w:rPr>
        <w:t>-</w:t>
      </w:r>
      <w:r w:rsidR="003E3450">
        <w:rPr>
          <w:rFonts w:hint="eastAsia"/>
        </w:rPr>
        <w:t>查看</w:t>
      </w:r>
      <w:r>
        <w:rPr>
          <w:rFonts w:hint="eastAsia"/>
        </w:rPr>
        <w:t>会员升级详细信息</w:t>
      </w:r>
    </w:p>
    <w:p w:rsidR="00A42F34" w:rsidRDefault="00A42F34" w:rsidP="00A42F34">
      <w:pPr>
        <w:pStyle w:val="3"/>
      </w:pPr>
      <w:r>
        <w:rPr>
          <w:rFonts w:hint="eastAsia"/>
        </w:rPr>
        <w:t>需求概述</w:t>
      </w:r>
    </w:p>
    <w:p w:rsidR="00A42F34" w:rsidRDefault="0065441E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r w:rsidRPr="005D4838">
        <w:rPr>
          <w:rFonts w:ascii="宋体" w:hAnsi="宋体" w:hint="eastAsia"/>
          <w:szCs w:val="21"/>
        </w:rPr>
        <w:t>展示会员等级</w:t>
      </w:r>
      <w:r w:rsidR="005D4838" w:rsidRPr="005D4838">
        <w:rPr>
          <w:rFonts w:ascii="宋体" w:hAnsi="宋体" w:hint="eastAsia"/>
          <w:szCs w:val="21"/>
        </w:rPr>
        <w:t>图标、名称</w:t>
      </w:r>
      <w:r w:rsidR="005D4838">
        <w:rPr>
          <w:rFonts w:ascii="宋体" w:hAnsi="宋体" w:hint="eastAsia"/>
          <w:szCs w:val="21"/>
        </w:rPr>
        <w:t>、</w:t>
      </w:r>
      <w:r w:rsidR="006E3AEE">
        <w:rPr>
          <w:rFonts w:ascii="宋体" w:hAnsi="宋体" w:hint="eastAsia"/>
          <w:szCs w:val="21"/>
        </w:rPr>
        <w:t>最近两级</w:t>
      </w:r>
      <w:r w:rsidR="005D4838">
        <w:rPr>
          <w:rFonts w:ascii="宋体" w:hAnsi="宋体" w:hint="eastAsia"/>
          <w:szCs w:val="21"/>
        </w:rPr>
        <w:t>等级</w:t>
      </w:r>
      <w:proofErr w:type="gramStart"/>
      <w:r w:rsidR="00C66C55">
        <w:rPr>
          <w:rFonts w:ascii="宋体" w:hAnsi="宋体" w:hint="eastAsia"/>
          <w:szCs w:val="21"/>
        </w:rPr>
        <w:t>成长值</w:t>
      </w:r>
      <w:proofErr w:type="gramEnd"/>
      <w:r w:rsidR="005D4838">
        <w:rPr>
          <w:rFonts w:ascii="宋体" w:hAnsi="宋体" w:hint="eastAsia"/>
          <w:szCs w:val="21"/>
        </w:rPr>
        <w:t>条件、当前会员等级</w:t>
      </w:r>
      <w:r w:rsidR="00C66C55">
        <w:rPr>
          <w:rFonts w:ascii="宋体" w:hAnsi="宋体" w:hint="eastAsia"/>
          <w:szCs w:val="21"/>
        </w:rPr>
        <w:t>成长值</w:t>
      </w:r>
      <w:r w:rsidR="005D4838">
        <w:rPr>
          <w:rFonts w:ascii="宋体" w:hAnsi="宋体" w:hint="eastAsia"/>
          <w:szCs w:val="21"/>
        </w:rPr>
        <w:t>、进度条、</w:t>
      </w:r>
      <w:proofErr w:type="gramStart"/>
      <w:r w:rsidR="00C66C55">
        <w:rPr>
          <w:rFonts w:ascii="宋体" w:hAnsi="宋体" w:hint="eastAsia"/>
          <w:szCs w:val="21"/>
        </w:rPr>
        <w:t>成长</w:t>
      </w:r>
      <w:proofErr w:type="gramEnd"/>
      <w:r w:rsidR="00C66C55">
        <w:rPr>
          <w:rFonts w:ascii="宋体" w:hAnsi="宋体" w:hint="eastAsia"/>
          <w:szCs w:val="21"/>
        </w:rPr>
        <w:t>值</w:t>
      </w:r>
      <w:r w:rsidR="005D4838">
        <w:rPr>
          <w:rFonts w:ascii="宋体" w:hAnsi="宋体" w:hint="eastAsia"/>
          <w:szCs w:val="21"/>
        </w:rPr>
        <w:t>进程（距离保级/下一级分数）、当前等级有效期（YYYY</w:t>
      </w:r>
      <w:r w:rsidR="005D4838">
        <w:rPr>
          <w:rFonts w:ascii="宋体" w:hAnsi="宋体"/>
          <w:szCs w:val="21"/>
        </w:rPr>
        <w:t>.MM.DD</w:t>
      </w:r>
      <w:r w:rsidR="005D4838">
        <w:rPr>
          <w:rFonts w:ascii="宋体" w:hAnsi="宋体" w:hint="eastAsia"/>
          <w:szCs w:val="21"/>
        </w:rPr>
        <w:t>）</w:t>
      </w:r>
      <w:r w:rsidR="00D32D81">
        <w:rPr>
          <w:rFonts w:ascii="宋体" w:hAnsi="宋体" w:hint="eastAsia"/>
          <w:szCs w:val="21"/>
        </w:rPr>
        <w:t>、等级规则</w:t>
      </w:r>
      <w:r w:rsidR="00BF4A31">
        <w:rPr>
          <w:rFonts w:ascii="宋体" w:hAnsi="宋体" w:hint="eastAsia"/>
          <w:szCs w:val="21"/>
        </w:rPr>
        <w:t>。</w:t>
      </w:r>
      <w:r w:rsidR="00D32D81">
        <w:rPr>
          <w:rFonts w:ascii="宋体" w:hAnsi="宋体" w:hint="eastAsia"/>
          <w:szCs w:val="21"/>
        </w:rPr>
        <w:t>点击等级规则，查看等级规则。</w:t>
      </w:r>
    </w:p>
    <w:p w:rsidR="00D32D81" w:rsidRDefault="00124267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做任务赚</w:t>
      </w:r>
      <w:proofErr w:type="gramEnd"/>
      <w:r w:rsidR="00C66C55">
        <w:rPr>
          <w:rFonts w:ascii="宋体" w:hAnsi="宋体" w:hint="eastAsia"/>
          <w:szCs w:val="21"/>
        </w:rPr>
        <w:t>T币</w:t>
      </w:r>
      <w:r>
        <w:rPr>
          <w:rFonts w:ascii="宋体" w:hAnsi="宋体" w:hint="eastAsia"/>
          <w:szCs w:val="21"/>
        </w:rPr>
        <w:t>：</w:t>
      </w:r>
      <w:r w:rsidR="008B5F3D">
        <w:rPr>
          <w:rFonts w:ascii="宋体" w:hAnsi="宋体" w:hint="eastAsia"/>
          <w:szCs w:val="21"/>
        </w:rPr>
        <w:t>展示</w:t>
      </w:r>
      <w:r w:rsidR="00B95B99">
        <w:rPr>
          <w:rFonts w:ascii="宋体" w:hAnsi="宋体" w:hint="eastAsia"/>
          <w:szCs w:val="21"/>
        </w:rPr>
        <w:t>可执行的（可领取或者待完成）</w:t>
      </w:r>
      <w:r w:rsidR="006E3AEE">
        <w:rPr>
          <w:rFonts w:ascii="宋体" w:hAnsi="宋体" w:hint="eastAsia"/>
          <w:szCs w:val="21"/>
        </w:rPr>
        <w:t>任务奖励额度最高</w:t>
      </w:r>
      <w:r w:rsidR="008B5F3D">
        <w:rPr>
          <w:rFonts w:ascii="宋体" w:hAnsi="宋体" w:hint="eastAsia"/>
          <w:szCs w:val="21"/>
        </w:rPr>
        <w:t>的最近1</w:t>
      </w:r>
      <w:r w:rsidR="008B5F3D">
        <w:rPr>
          <w:rFonts w:ascii="宋体" w:hAnsi="宋体"/>
          <w:szCs w:val="21"/>
        </w:rPr>
        <w:t>0</w:t>
      </w:r>
      <w:r w:rsidR="008B5F3D">
        <w:rPr>
          <w:rFonts w:ascii="宋体" w:hAnsi="宋体" w:hint="eastAsia"/>
          <w:szCs w:val="21"/>
        </w:rPr>
        <w:t>条任务，按照</w:t>
      </w:r>
      <w:r w:rsidR="0008106D">
        <w:rPr>
          <w:rFonts w:ascii="宋体" w:hAnsi="宋体" w:hint="eastAsia"/>
          <w:szCs w:val="21"/>
        </w:rPr>
        <w:t>奖励额度由高到低</w:t>
      </w:r>
      <w:r w:rsidR="008B5F3D">
        <w:rPr>
          <w:rFonts w:ascii="宋体" w:hAnsi="宋体" w:hint="eastAsia"/>
          <w:szCs w:val="21"/>
        </w:rPr>
        <w:t>排列。</w:t>
      </w:r>
      <w:r w:rsidR="00A109DF">
        <w:rPr>
          <w:rFonts w:ascii="宋体" w:hAnsi="宋体" w:hint="eastAsia"/>
          <w:szCs w:val="21"/>
        </w:rPr>
        <w:t>查看更多</w:t>
      </w:r>
      <w:r w:rsidR="008B5F3D">
        <w:rPr>
          <w:rFonts w:ascii="宋体" w:hAnsi="宋体" w:hint="eastAsia"/>
          <w:szCs w:val="21"/>
        </w:rPr>
        <w:t>，进入任务中心。</w:t>
      </w:r>
    </w:p>
    <w:p w:rsidR="00CE13A2" w:rsidRDefault="00CE13A2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下单任务：按照等级、当前定位的城市、任务时间范围筛选可领取任务。</w:t>
      </w:r>
    </w:p>
    <w:p w:rsidR="00CE13A2" w:rsidRPr="005D4838" w:rsidRDefault="00CE13A2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完善资料任务：按照未填写筛选可领取任务。</w:t>
      </w:r>
    </w:p>
    <w:p w:rsidR="005D4838" w:rsidRDefault="009772B7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猜你喜欢：</w:t>
      </w:r>
      <w:r w:rsidR="0008106D">
        <w:rPr>
          <w:rFonts w:ascii="宋体" w:hAnsi="宋体" w:hint="eastAsia"/>
          <w:szCs w:val="21"/>
        </w:rPr>
        <w:t>当前登录用户点击top</w:t>
      </w:r>
      <w:r w:rsidR="0008106D">
        <w:rPr>
          <w:rFonts w:ascii="宋体" w:hAnsi="宋体"/>
          <w:szCs w:val="21"/>
        </w:rPr>
        <w:t>3</w:t>
      </w:r>
      <w:r w:rsidR="0008106D">
        <w:rPr>
          <w:rFonts w:ascii="宋体" w:hAnsi="宋体" w:hint="eastAsia"/>
          <w:szCs w:val="21"/>
        </w:rPr>
        <w:t>+系统内兑换top</w:t>
      </w:r>
      <w:r w:rsidR="0008106D">
        <w:rPr>
          <w:rFonts w:ascii="宋体" w:hAnsi="宋体"/>
          <w:szCs w:val="21"/>
        </w:rPr>
        <w:t>5</w:t>
      </w:r>
      <w:r w:rsidR="0008106D">
        <w:rPr>
          <w:rFonts w:ascii="宋体" w:hAnsi="宋体" w:hint="eastAsia"/>
          <w:szCs w:val="21"/>
        </w:rPr>
        <w:t>，去重后若不足</w:t>
      </w:r>
      <w:r w:rsidR="0008106D">
        <w:rPr>
          <w:rFonts w:ascii="宋体" w:hAnsi="宋体"/>
          <w:szCs w:val="21"/>
        </w:rPr>
        <w:t>6</w:t>
      </w:r>
      <w:r w:rsidR="0008106D">
        <w:rPr>
          <w:rFonts w:ascii="宋体" w:hAnsi="宋体" w:hint="eastAsia"/>
          <w:szCs w:val="21"/>
        </w:rPr>
        <w:t>个，则按照上架时间倒叙选择最近上架的商品去重补充至</w:t>
      </w:r>
      <w:r w:rsidR="0008106D">
        <w:rPr>
          <w:rFonts w:ascii="宋体" w:hAnsi="宋体"/>
          <w:szCs w:val="21"/>
        </w:rPr>
        <w:t>6</w:t>
      </w:r>
      <w:r w:rsidR="0008106D">
        <w:rPr>
          <w:rFonts w:ascii="宋体" w:hAnsi="宋体" w:hint="eastAsia"/>
          <w:szCs w:val="21"/>
        </w:rPr>
        <w:t>个，按照用户点击次数由高到低，上架时间由近及远排列。</w:t>
      </w:r>
      <w:r w:rsidR="00A109DF">
        <w:rPr>
          <w:rFonts w:ascii="宋体" w:hAnsi="宋体" w:hint="eastAsia"/>
          <w:szCs w:val="21"/>
        </w:rPr>
        <w:t>查看更多</w:t>
      </w:r>
      <w:r w:rsidR="0008106D">
        <w:rPr>
          <w:rFonts w:ascii="宋体" w:hAnsi="宋体" w:hint="eastAsia"/>
          <w:szCs w:val="21"/>
        </w:rPr>
        <w:t>，进入商城</w:t>
      </w:r>
      <w:r w:rsidRPr="00EE610D">
        <w:rPr>
          <w:rFonts w:ascii="宋体" w:hAnsi="宋体" w:hint="eastAsia"/>
          <w:szCs w:val="21"/>
        </w:rPr>
        <w:t>。</w:t>
      </w:r>
    </w:p>
    <w:p w:rsidR="00CE13A2" w:rsidRDefault="00CE13A2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商品数量不足的展示“库存不足”，灰化商品展示。</w:t>
      </w:r>
    </w:p>
    <w:p w:rsidR="00CE13A2" w:rsidRDefault="00CE13A2" w:rsidP="005D4838">
      <w:pPr>
        <w:pStyle w:val="aff8"/>
        <w:numPr>
          <w:ilvl w:val="0"/>
          <w:numId w:val="26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lastRenderedPageBreak/>
        <w:t>商品超过兑换次数的，不展示。</w:t>
      </w:r>
    </w:p>
    <w:p w:rsidR="004A7692" w:rsidRDefault="004A7692" w:rsidP="004A7692">
      <w:pPr>
        <w:rPr>
          <w:rFonts w:ascii="宋体" w:hAnsi="宋体"/>
          <w:szCs w:val="21"/>
        </w:rPr>
      </w:pPr>
    </w:p>
    <w:p w:rsidR="004A7692" w:rsidRDefault="004A7692" w:rsidP="004A7692">
      <w:pPr>
        <w:pStyle w:val="3"/>
      </w:pPr>
      <w:r>
        <w:rPr>
          <w:rFonts w:hint="eastAsia"/>
        </w:rPr>
        <w:t>处理流程及约束条件</w:t>
      </w:r>
    </w:p>
    <w:p w:rsidR="004A7692" w:rsidRDefault="004A7692" w:rsidP="004A7692">
      <w:pPr>
        <w:rPr>
          <w:rFonts w:ascii="宋体" w:hAnsi="宋体"/>
          <w:szCs w:val="21"/>
        </w:rPr>
      </w:pPr>
    </w:p>
    <w:p w:rsidR="004A7692" w:rsidRDefault="004A7692" w:rsidP="004A7692">
      <w:pPr>
        <w:pStyle w:val="3"/>
      </w:pPr>
      <w:r>
        <w:rPr>
          <w:rFonts w:hint="eastAsia"/>
        </w:rPr>
        <w:t>界面原型元素及交互</w:t>
      </w:r>
    </w:p>
    <w:p w:rsidR="004A7692" w:rsidRPr="004A7692" w:rsidRDefault="004A7692" w:rsidP="004A7692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9E128F4" wp14:editId="5BFF639D">
            <wp:extent cx="5274310" cy="52317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4" w:rsidRDefault="00A42F34" w:rsidP="004D1664">
      <w:pPr>
        <w:rPr>
          <w:rFonts w:ascii="宋体" w:hAnsi="宋体"/>
          <w:szCs w:val="21"/>
        </w:rPr>
      </w:pPr>
    </w:p>
    <w:p w:rsidR="00B85360" w:rsidRDefault="00B85360" w:rsidP="004D1664">
      <w:pPr>
        <w:rPr>
          <w:rFonts w:ascii="宋体" w:hAnsi="宋体"/>
          <w:szCs w:val="21"/>
        </w:rPr>
      </w:pPr>
    </w:p>
    <w:p w:rsidR="00A42F34" w:rsidRDefault="00A42F34" w:rsidP="00A42F34">
      <w:pPr>
        <w:pStyle w:val="2"/>
      </w:pPr>
      <w:r>
        <w:rPr>
          <w:rFonts w:hint="eastAsia"/>
        </w:rPr>
        <w:t>功能</w:t>
      </w:r>
      <w:r w:rsidR="00D17B6C">
        <w:t>1</w:t>
      </w:r>
      <w:r w:rsidR="00F1201C">
        <w:t>1</w:t>
      </w:r>
      <w:r>
        <w:rPr>
          <w:rFonts w:hint="eastAsia"/>
        </w:rPr>
        <w:t>-</w:t>
      </w:r>
      <w:r w:rsidR="00E825F7">
        <w:rPr>
          <w:rFonts w:hint="eastAsia"/>
        </w:rPr>
        <w:t>做</w:t>
      </w:r>
      <w:r>
        <w:rPr>
          <w:rFonts w:hint="eastAsia"/>
        </w:rPr>
        <w:t>任务</w:t>
      </w:r>
    </w:p>
    <w:p w:rsidR="00A42F34" w:rsidRDefault="00A42F34" w:rsidP="00A42F34">
      <w:pPr>
        <w:pStyle w:val="3"/>
      </w:pPr>
      <w:r>
        <w:rPr>
          <w:rFonts w:hint="eastAsia"/>
        </w:rPr>
        <w:t>需求概述</w:t>
      </w:r>
    </w:p>
    <w:p w:rsidR="00831F35" w:rsidRPr="00950268" w:rsidRDefault="00831F35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展示任务规则说明，点击查看任务规则</w:t>
      </w:r>
      <w:r w:rsidR="00184B0D">
        <w:rPr>
          <w:rFonts w:ascii="宋体" w:hAnsi="宋体" w:hint="eastAsia"/>
          <w:szCs w:val="21"/>
        </w:rPr>
        <w:t>说明</w:t>
      </w:r>
      <w:r>
        <w:rPr>
          <w:rFonts w:ascii="宋体" w:hAnsi="宋体" w:hint="eastAsia"/>
          <w:szCs w:val="21"/>
        </w:rPr>
        <w:t>。</w:t>
      </w:r>
    </w:p>
    <w:p w:rsidR="00950268" w:rsidRDefault="00950268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 w:rsidRPr="00950268">
        <w:rPr>
          <w:rFonts w:ascii="宋体" w:hAnsi="宋体" w:hint="eastAsia"/>
          <w:szCs w:val="21"/>
        </w:rPr>
        <w:t>按</w:t>
      </w:r>
      <w:r w:rsidR="00E6334B" w:rsidRPr="00AF2F94">
        <w:rPr>
          <w:rFonts w:ascii="宋体" w:hAnsi="宋体" w:hint="eastAsia"/>
          <w:szCs w:val="21"/>
        </w:rPr>
        <w:t>任务类型</w:t>
      </w:r>
      <w:r w:rsidR="002C06AA">
        <w:rPr>
          <w:rFonts w:ascii="宋体" w:hAnsi="宋体" w:hint="eastAsia"/>
          <w:szCs w:val="21"/>
        </w:rPr>
        <w:t>分主题</w:t>
      </w:r>
      <w:r w:rsidRPr="00950268">
        <w:rPr>
          <w:rFonts w:ascii="宋体" w:hAnsi="宋体" w:hint="eastAsia"/>
          <w:szCs w:val="21"/>
        </w:rPr>
        <w:t>展示任务</w:t>
      </w:r>
      <w:r w:rsidR="00780ACA">
        <w:rPr>
          <w:rFonts w:ascii="宋体" w:hAnsi="宋体" w:hint="eastAsia"/>
          <w:szCs w:val="21"/>
        </w:rPr>
        <w:t>，只展示可</w:t>
      </w:r>
      <w:r w:rsidR="00820313">
        <w:rPr>
          <w:rFonts w:ascii="宋体" w:hAnsi="宋体" w:hint="eastAsia"/>
          <w:szCs w:val="21"/>
        </w:rPr>
        <w:t>执行</w:t>
      </w:r>
      <w:r w:rsidR="00780ACA">
        <w:rPr>
          <w:rFonts w:ascii="宋体" w:hAnsi="宋体" w:hint="eastAsia"/>
          <w:szCs w:val="21"/>
        </w:rPr>
        <w:t>任务</w:t>
      </w:r>
      <w:r w:rsidR="00820313">
        <w:rPr>
          <w:rFonts w:ascii="宋体" w:hAnsi="宋体" w:hint="eastAsia"/>
          <w:szCs w:val="21"/>
        </w:rPr>
        <w:t>（</w:t>
      </w:r>
      <w:r w:rsidR="006E08AB" w:rsidRPr="00F7547C">
        <w:rPr>
          <w:rFonts w:ascii="宋体" w:hAnsi="宋体" w:hint="eastAsia"/>
          <w:szCs w:val="21"/>
        </w:rPr>
        <w:t>可领取</w:t>
      </w:r>
      <w:r w:rsidR="006E08AB">
        <w:rPr>
          <w:rFonts w:ascii="宋体" w:hAnsi="宋体" w:hint="eastAsia"/>
          <w:szCs w:val="21"/>
        </w:rPr>
        <w:t>或者已领取未完成的</w:t>
      </w:r>
      <w:r w:rsidR="00820313">
        <w:rPr>
          <w:rFonts w:ascii="宋体" w:hAnsi="宋体" w:hint="eastAsia"/>
          <w:szCs w:val="21"/>
        </w:rPr>
        <w:t>）</w:t>
      </w:r>
      <w:r w:rsidRPr="00950268">
        <w:rPr>
          <w:rFonts w:ascii="宋体" w:hAnsi="宋体" w:hint="eastAsia"/>
          <w:szCs w:val="21"/>
        </w:rPr>
        <w:t>，最多展示该主题下10个任务，可点击“全部”查看该主题下所有任务。任务展示图标、任务名称、</w:t>
      </w:r>
      <w:r w:rsidR="00A27285" w:rsidRPr="00AF2F94">
        <w:rPr>
          <w:rFonts w:ascii="宋体" w:hAnsi="宋体" w:hint="eastAsia"/>
          <w:szCs w:val="21"/>
        </w:rPr>
        <w:lastRenderedPageBreak/>
        <w:t>简介</w:t>
      </w:r>
      <w:r w:rsidR="00A27285">
        <w:rPr>
          <w:rFonts w:ascii="宋体" w:hAnsi="宋体" w:hint="eastAsia"/>
          <w:szCs w:val="21"/>
        </w:rPr>
        <w:t>、</w:t>
      </w:r>
      <w:r w:rsidRPr="00950268">
        <w:rPr>
          <w:rFonts w:ascii="宋体" w:hAnsi="宋体" w:hint="eastAsia"/>
          <w:szCs w:val="21"/>
        </w:rPr>
        <w:t>奖励</w:t>
      </w:r>
      <w:r w:rsidR="00395CF8">
        <w:rPr>
          <w:rFonts w:ascii="宋体" w:hAnsi="宋体" w:hint="eastAsia"/>
          <w:szCs w:val="21"/>
        </w:rPr>
        <w:t>T币</w:t>
      </w:r>
      <w:r w:rsidRPr="00950268">
        <w:rPr>
          <w:rFonts w:ascii="宋体" w:hAnsi="宋体" w:hint="eastAsia"/>
          <w:szCs w:val="21"/>
        </w:rPr>
        <w:t>，按</w:t>
      </w:r>
      <w:r w:rsidR="00925AD5">
        <w:rPr>
          <w:rFonts w:ascii="宋体" w:hAnsi="宋体" w:hint="eastAsia"/>
          <w:szCs w:val="21"/>
        </w:rPr>
        <w:t>可领取&gt;已领取、</w:t>
      </w:r>
      <w:r w:rsidR="00395CF8">
        <w:rPr>
          <w:rFonts w:ascii="宋体" w:hAnsi="宋体" w:hint="eastAsia"/>
          <w:szCs w:val="21"/>
        </w:rPr>
        <w:t>奖励由高到低</w:t>
      </w:r>
      <w:r w:rsidRPr="00950268">
        <w:rPr>
          <w:rFonts w:ascii="宋体" w:hAnsi="宋体" w:hint="eastAsia"/>
          <w:szCs w:val="21"/>
        </w:rPr>
        <w:t>排列展示任务列表。任务名称最多20个中文字符，奖励</w:t>
      </w:r>
      <w:r w:rsidR="00C66C55">
        <w:rPr>
          <w:rFonts w:ascii="宋体" w:hAnsi="宋体" w:hint="eastAsia"/>
          <w:szCs w:val="21"/>
        </w:rPr>
        <w:t>T币</w:t>
      </w:r>
      <w:r w:rsidRPr="00950268">
        <w:rPr>
          <w:rFonts w:ascii="宋体" w:hAnsi="宋体" w:hint="eastAsia"/>
          <w:szCs w:val="21"/>
        </w:rPr>
        <w:t>格式：奖励XXXX</w:t>
      </w:r>
      <w:r w:rsidR="00C66C55" w:rsidRPr="00C66C55">
        <w:rPr>
          <w:rFonts w:ascii="宋体" w:hAnsi="宋体" w:hint="eastAsia"/>
          <w:szCs w:val="21"/>
        </w:rPr>
        <w:t xml:space="preserve"> </w:t>
      </w:r>
      <w:r w:rsidR="00C66C55">
        <w:rPr>
          <w:rFonts w:ascii="宋体" w:hAnsi="宋体" w:hint="eastAsia"/>
          <w:szCs w:val="21"/>
        </w:rPr>
        <w:t>T币</w:t>
      </w:r>
      <w:r w:rsidRPr="00950268">
        <w:rPr>
          <w:rFonts w:ascii="宋体" w:hAnsi="宋体" w:hint="eastAsia"/>
          <w:szCs w:val="21"/>
        </w:rPr>
        <w:t>。</w:t>
      </w:r>
      <w:r w:rsidR="00395CF8">
        <w:rPr>
          <w:rFonts w:ascii="宋体" w:hAnsi="宋体" w:hint="eastAsia"/>
          <w:szCs w:val="21"/>
        </w:rPr>
        <w:t>下单任务展示</w:t>
      </w:r>
      <w:r w:rsidRPr="00950268">
        <w:rPr>
          <w:rFonts w:ascii="宋体" w:hAnsi="宋体" w:hint="eastAsia"/>
          <w:szCs w:val="21"/>
        </w:rPr>
        <w:t>“领取任务”，</w:t>
      </w:r>
      <w:r w:rsidR="00820313">
        <w:rPr>
          <w:rFonts w:ascii="宋体" w:hAnsi="宋体" w:hint="eastAsia"/>
          <w:szCs w:val="21"/>
        </w:rPr>
        <w:t>点击</w:t>
      </w:r>
      <w:r w:rsidRPr="00950268">
        <w:rPr>
          <w:rFonts w:ascii="宋体" w:hAnsi="宋体" w:hint="eastAsia"/>
          <w:szCs w:val="21"/>
        </w:rPr>
        <w:t>领取任务后，展示任务进度条</w:t>
      </w:r>
      <w:r w:rsidR="00820313">
        <w:rPr>
          <w:rFonts w:ascii="宋体" w:hAnsi="宋体" w:hint="eastAsia"/>
          <w:szCs w:val="21"/>
        </w:rPr>
        <w:t>、</w:t>
      </w:r>
      <w:r w:rsidRPr="00950268">
        <w:rPr>
          <w:rFonts w:ascii="宋体" w:hAnsi="宋体" w:hint="eastAsia"/>
          <w:szCs w:val="21"/>
        </w:rPr>
        <w:t>进度情况</w:t>
      </w:r>
      <w:r w:rsidR="00820313">
        <w:rPr>
          <w:rFonts w:ascii="宋体" w:hAnsi="宋体" w:hint="eastAsia"/>
          <w:szCs w:val="21"/>
        </w:rPr>
        <w:t>、“去做任务”，点击“去做任务”到相应的业务线</w:t>
      </w:r>
      <w:r w:rsidR="00FE089D">
        <w:rPr>
          <w:rFonts w:ascii="宋体" w:hAnsi="宋体" w:hint="eastAsia"/>
          <w:szCs w:val="21"/>
        </w:rPr>
        <w:t>下单首页</w:t>
      </w:r>
      <w:r w:rsidRPr="00950268">
        <w:rPr>
          <w:rFonts w:ascii="宋体" w:hAnsi="宋体" w:hint="eastAsia"/>
          <w:szCs w:val="21"/>
        </w:rPr>
        <w:t>。</w:t>
      </w:r>
      <w:r w:rsidR="00FE089D">
        <w:rPr>
          <w:rFonts w:ascii="宋体" w:hAnsi="宋体" w:hint="eastAsia"/>
          <w:szCs w:val="21"/>
        </w:rPr>
        <w:t>完善资料任务，无需领取，未完善资料的展示完善资料任务及“去做任务”按钮，点击“去做任务”跳转到相应的完善资料页面。</w:t>
      </w:r>
      <w:r w:rsidR="00107AAF" w:rsidRPr="00AF2F94">
        <w:rPr>
          <w:rFonts w:ascii="宋体" w:hAnsi="宋体" w:hint="eastAsia"/>
          <w:szCs w:val="21"/>
        </w:rPr>
        <w:t>已领取的任务展示在最下方，按照领取时间由远及近顺序排列。</w:t>
      </w:r>
    </w:p>
    <w:p w:rsidR="006E08AB" w:rsidRDefault="006E08AB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下单任务：按照等级、当前定位的城市、任务时间范围筛选可领取任务。</w:t>
      </w:r>
    </w:p>
    <w:p w:rsidR="006E08AB" w:rsidRDefault="006E08AB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完善资料任务：按照未填写筛选可领取任务。</w:t>
      </w:r>
    </w:p>
    <w:p w:rsidR="00950268" w:rsidRDefault="00903A92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 w:rsidRPr="00AF2F94">
        <w:rPr>
          <w:rFonts w:ascii="宋体" w:hAnsi="宋体" w:hint="eastAsia"/>
          <w:szCs w:val="21"/>
        </w:rPr>
        <w:t>猜你喜欢：</w:t>
      </w:r>
      <w:r w:rsidR="00CE621E">
        <w:rPr>
          <w:rFonts w:ascii="宋体" w:hAnsi="宋体" w:hint="eastAsia"/>
          <w:szCs w:val="21"/>
        </w:rPr>
        <w:t>当前登录用户点击top</w:t>
      </w:r>
      <w:r w:rsidR="00CE621E">
        <w:rPr>
          <w:rFonts w:ascii="宋体" w:hAnsi="宋体"/>
          <w:szCs w:val="21"/>
        </w:rPr>
        <w:t>3</w:t>
      </w:r>
      <w:r w:rsidR="00CE621E">
        <w:rPr>
          <w:rFonts w:ascii="宋体" w:hAnsi="宋体" w:hint="eastAsia"/>
          <w:szCs w:val="21"/>
        </w:rPr>
        <w:t>+系统内兑换top</w:t>
      </w:r>
      <w:r w:rsidR="00CE621E">
        <w:rPr>
          <w:rFonts w:ascii="宋体" w:hAnsi="宋体"/>
          <w:szCs w:val="21"/>
        </w:rPr>
        <w:t>5</w:t>
      </w:r>
      <w:r w:rsidR="00CE621E">
        <w:rPr>
          <w:rFonts w:ascii="宋体" w:hAnsi="宋体" w:hint="eastAsia"/>
          <w:szCs w:val="21"/>
        </w:rPr>
        <w:t>，去重后若不足</w:t>
      </w:r>
      <w:r w:rsidR="00CE621E">
        <w:rPr>
          <w:rFonts w:ascii="宋体" w:hAnsi="宋体"/>
          <w:szCs w:val="21"/>
        </w:rPr>
        <w:t>6</w:t>
      </w:r>
      <w:r w:rsidR="00CE621E">
        <w:rPr>
          <w:rFonts w:ascii="宋体" w:hAnsi="宋体" w:hint="eastAsia"/>
          <w:szCs w:val="21"/>
        </w:rPr>
        <w:t>个，则按照上架时间倒叙选择最近上架的商品去重补充至</w:t>
      </w:r>
      <w:r w:rsidR="00CE621E">
        <w:rPr>
          <w:rFonts w:ascii="宋体" w:hAnsi="宋体"/>
          <w:szCs w:val="21"/>
        </w:rPr>
        <w:t>6</w:t>
      </w:r>
      <w:r w:rsidR="00CE621E">
        <w:rPr>
          <w:rFonts w:ascii="宋体" w:hAnsi="宋体" w:hint="eastAsia"/>
          <w:szCs w:val="21"/>
        </w:rPr>
        <w:t>个，按照用户点击次数由高到低，上架时间由近及远排列。查看更多，进入商城</w:t>
      </w:r>
      <w:r w:rsidRPr="00AF2F94">
        <w:rPr>
          <w:rFonts w:ascii="宋体" w:hAnsi="宋体" w:hint="eastAsia"/>
          <w:szCs w:val="21"/>
        </w:rPr>
        <w:t>。</w:t>
      </w:r>
    </w:p>
    <w:p w:rsidR="00CE13A2" w:rsidRDefault="00CE13A2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商品数量不足的展示“库存不足”，灰化商品展示。</w:t>
      </w:r>
    </w:p>
    <w:p w:rsidR="00CE13A2" w:rsidRPr="00AF2F94" w:rsidRDefault="00CE13A2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 w:rsidRPr="00CE13A2">
        <w:rPr>
          <w:rFonts w:ascii="宋体" w:hAnsi="宋体" w:hint="eastAsia"/>
          <w:szCs w:val="21"/>
        </w:rPr>
        <w:t>商品超过兑换次数的，不展示。</w:t>
      </w:r>
    </w:p>
    <w:p w:rsidR="000A79F2" w:rsidRDefault="000A79F2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展示历史任务入口，点击，查看历史任务</w:t>
      </w:r>
      <w:r w:rsidR="00F1201C">
        <w:rPr>
          <w:rFonts w:ascii="宋体" w:hAnsi="宋体" w:hint="eastAsia"/>
          <w:szCs w:val="21"/>
        </w:rPr>
        <w:t>，历史任务按照最后变更时间（失效时间/完成时间），由近及远排列展示，</w:t>
      </w:r>
      <w:r w:rsidR="00804430" w:rsidRPr="00B809FF">
        <w:rPr>
          <w:rFonts w:ascii="宋体" w:hAnsi="宋体" w:hint="eastAsia"/>
          <w:szCs w:val="21"/>
        </w:rPr>
        <w:t>展示任务图标、任务名称、简介、奖励</w:t>
      </w:r>
      <w:r w:rsidR="00C66C55">
        <w:rPr>
          <w:rFonts w:ascii="宋体" w:hAnsi="宋体" w:hint="eastAsia"/>
          <w:szCs w:val="21"/>
        </w:rPr>
        <w:t>T币</w:t>
      </w:r>
      <w:r w:rsidR="00804430" w:rsidRPr="00B809FF">
        <w:rPr>
          <w:rFonts w:ascii="宋体" w:hAnsi="宋体" w:hint="eastAsia"/>
          <w:szCs w:val="21"/>
        </w:rPr>
        <w:t>、任务完成进度、任务完成时间/任务失效时间（YYYY-MM-DD</w:t>
      </w:r>
      <w:r w:rsidR="00804430" w:rsidRPr="00B809FF">
        <w:rPr>
          <w:rFonts w:ascii="宋体" w:hAnsi="宋体"/>
          <w:szCs w:val="21"/>
        </w:rPr>
        <w:t xml:space="preserve"> </w:t>
      </w:r>
      <w:proofErr w:type="spellStart"/>
      <w:r w:rsidR="00804430" w:rsidRPr="00B809FF">
        <w:rPr>
          <w:rFonts w:ascii="宋体" w:hAnsi="宋体" w:hint="eastAsia"/>
          <w:szCs w:val="21"/>
        </w:rPr>
        <w:t>HH</w:t>
      </w:r>
      <w:r w:rsidR="00804430" w:rsidRPr="00B809FF">
        <w:rPr>
          <w:rFonts w:ascii="宋体" w:hAnsi="宋体"/>
          <w:szCs w:val="21"/>
        </w:rPr>
        <w:t>:mm:ss</w:t>
      </w:r>
      <w:proofErr w:type="spellEnd"/>
      <w:r w:rsidR="00804430" w:rsidRPr="00B809FF">
        <w:rPr>
          <w:rFonts w:ascii="宋体" w:hAnsi="宋体" w:hint="eastAsia"/>
          <w:szCs w:val="21"/>
        </w:rPr>
        <w:t>）、任务完成情况（已完成/已失效），任务名称最多20个中文字符，奖励</w:t>
      </w:r>
      <w:r w:rsidR="00C66C55">
        <w:rPr>
          <w:rFonts w:ascii="宋体" w:hAnsi="宋体" w:hint="eastAsia"/>
          <w:szCs w:val="21"/>
        </w:rPr>
        <w:t>T币</w:t>
      </w:r>
      <w:r w:rsidR="00804430" w:rsidRPr="00B809FF">
        <w:rPr>
          <w:rFonts w:ascii="宋体" w:hAnsi="宋体" w:hint="eastAsia"/>
          <w:szCs w:val="21"/>
        </w:rPr>
        <w:t>格式：奖励XXXX</w:t>
      </w:r>
      <w:r w:rsidR="00C66C55" w:rsidRPr="00C66C55">
        <w:rPr>
          <w:rFonts w:ascii="宋体" w:hAnsi="宋体" w:hint="eastAsia"/>
          <w:szCs w:val="21"/>
        </w:rPr>
        <w:t xml:space="preserve"> </w:t>
      </w:r>
      <w:r w:rsidR="00C66C55">
        <w:rPr>
          <w:rFonts w:ascii="宋体" w:hAnsi="宋体" w:hint="eastAsia"/>
          <w:szCs w:val="21"/>
        </w:rPr>
        <w:t>T币</w:t>
      </w:r>
      <w:r w:rsidR="00804430" w:rsidRPr="00B809FF">
        <w:rPr>
          <w:rFonts w:ascii="宋体" w:hAnsi="宋体" w:hint="eastAsia"/>
          <w:szCs w:val="21"/>
        </w:rPr>
        <w:t>。</w:t>
      </w:r>
    </w:p>
    <w:p w:rsidR="00732A02" w:rsidRDefault="00732A02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展示进行中任务数量，点击，查看进行中任务</w:t>
      </w:r>
      <w:r w:rsidR="00F1201C">
        <w:rPr>
          <w:rFonts w:ascii="宋体" w:hAnsi="宋体" w:hint="eastAsia"/>
          <w:szCs w:val="21"/>
        </w:rPr>
        <w:t>，进行中任务按照领取时间由远及近排列展示，</w:t>
      </w:r>
      <w:r w:rsidR="00804430" w:rsidRPr="00B809FF">
        <w:rPr>
          <w:rFonts w:ascii="宋体" w:hAnsi="宋体" w:hint="eastAsia"/>
          <w:szCs w:val="21"/>
        </w:rPr>
        <w:t>展示任务图标、任务名称、简介、奖励</w:t>
      </w:r>
      <w:r w:rsidR="00C66C55">
        <w:rPr>
          <w:rFonts w:ascii="宋体" w:hAnsi="宋体" w:hint="eastAsia"/>
          <w:szCs w:val="21"/>
        </w:rPr>
        <w:t>T币</w:t>
      </w:r>
      <w:r w:rsidR="00804430" w:rsidRPr="00B809FF">
        <w:rPr>
          <w:rFonts w:ascii="宋体" w:hAnsi="宋体" w:hint="eastAsia"/>
          <w:szCs w:val="21"/>
        </w:rPr>
        <w:t>、任务完成进度、</w:t>
      </w:r>
      <w:r w:rsidR="00E47756">
        <w:rPr>
          <w:rFonts w:ascii="宋体" w:hAnsi="宋体" w:hint="eastAsia"/>
          <w:szCs w:val="21"/>
        </w:rPr>
        <w:t xml:space="preserve"> </w:t>
      </w:r>
      <w:r w:rsidR="00804430">
        <w:rPr>
          <w:rFonts w:ascii="宋体" w:hAnsi="宋体" w:hint="eastAsia"/>
          <w:szCs w:val="21"/>
        </w:rPr>
        <w:t>“去做任务”</w:t>
      </w:r>
      <w:r w:rsidR="00804430" w:rsidRPr="00B809FF">
        <w:rPr>
          <w:rFonts w:ascii="宋体" w:hAnsi="宋体" w:hint="eastAsia"/>
          <w:szCs w:val="21"/>
        </w:rPr>
        <w:t>，任务名称最多20个中文字符，奖励</w:t>
      </w:r>
      <w:r w:rsidR="00C66C55">
        <w:rPr>
          <w:rFonts w:ascii="宋体" w:hAnsi="宋体" w:hint="eastAsia"/>
          <w:szCs w:val="21"/>
        </w:rPr>
        <w:t>T币</w:t>
      </w:r>
      <w:r w:rsidR="00804430" w:rsidRPr="00B809FF">
        <w:rPr>
          <w:rFonts w:ascii="宋体" w:hAnsi="宋体" w:hint="eastAsia"/>
          <w:szCs w:val="21"/>
        </w:rPr>
        <w:t>格式：奖励XXXX</w:t>
      </w:r>
      <w:r w:rsidR="00C66C55" w:rsidRPr="00C66C55">
        <w:rPr>
          <w:rFonts w:ascii="宋体" w:hAnsi="宋体" w:hint="eastAsia"/>
          <w:szCs w:val="21"/>
        </w:rPr>
        <w:t xml:space="preserve"> </w:t>
      </w:r>
      <w:r w:rsidR="00C66C55">
        <w:rPr>
          <w:rFonts w:ascii="宋体" w:hAnsi="宋体" w:hint="eastAsia"/>
          <w:szCs w:val="21"/>
        </w:rPr>
        <w:t>T币</w:t>
      </w:r>
      <w:r w:rsidR="00CF6630"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。</w:t>
      </w:r>
    </w:p>
    <w:p w:rsidR="00E51037" w:rsidRDefault="00E51037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 w:rsidRPr="00AF2F94">
        <w:rPr>
          <w:rFonts w:ascii="宋体" w:hAnsi="宋体" w:hint="eastAsia"/>
          <w:szCs w:val="21"/>
        </w:rPr>
        <w:t>任务完成时，</w:t>
      </w:r>
      <w:r w:rsidR="00594A7B" w:rsidRPr="00AF2F94">
        <w:rPr>
          <w:rFonts w:ascii="宋体" w:hAnsi="宋体" w:hint="eastAsia"/>
          <w:szCs w:val="21"/>
        </w:rPr>
        <w:t>信鸽推送任务完成提醒</w:t>
      </w:r>
      <w:r w:rsidR="00936FF4" w:rsidRPr="00AF2F94">
        <w:rPr>
          <w:rFonts w:ascii="宋体" w:hAnsi="宋体" w:hint="eastAsia"/>
          <w:szCs w:val="21"/>
        </w:rPr>
        <w:t>：“</w:t>
      </w:r>
      <w:r w:rsidR="00F23A87" w:rsidRPr="00AF2F94">
        <w:rPr>
          <w:rFonts w:ascii="宋体" w:hAnsi="宋体" w:hint="eastAsia"/>
          <w:szCs w:val="21"/>
        </w:rPr>
        <w:t>‘任务名称’已完成，</w:t>
      </w:r>
      <w:r w:rsidR="005D0E99">
        <w:rPr>
          <w:rFonts w:ascii="宋体" w:hAnsi="宋体" w:hint="eastAsia"/>
          <w:szCs w:val="21"/>
        </w:rPr>
        <w:t>奖励已发放</w:t>
      </w:r>
      <w:r w:rsidR="00F23A87" w:rsidRPr="00AF2F94">
        <w:rPr>
          <w:rFonts w:ascii="宋体" w:hAnsi="宋体" w:hint="eastAsia"/>
          <w:szCs w:val="21"/>
        </w:rPr>
        <w:t>。</w:t>
      </w:r>
      <w:r w:rsidR="00936FF4" w:rsidRPr="00AF2F94">
        <w:rPr>
          <w:rFonts w:ascii="宋体" w:hAnsi="宋体" w:hint="eastAsia"/>
          <w:szCs w:val="21"/>
        </w:rPr>
        <w:t>”</w:t>
      </w:r>
    </w:p>
    <w:p w:rsidR="00F7547C" w:rsidRDefault="00F7547C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可领取任务：</w:t>
      </w:r>
      <w:r w:rsidR="0008698F">
        <w:rPr>
          <w:rFonts w:ascii="宋体" w:hAnsi="宋体" w:hint="eastAsia"/>
          <w:szCs w:val="21"/>
        </w:rPr>
        <w:t>使用等级&lt;</w:t>
      </w:r>
      <w:r w:rsidR="0008698F">
        <w:rPr>
          <w:rFonts w:ascii="宋体" w:hAnsi="宋体"/>
          <w:szCs w:val="21"/>
        </w:rPr>
        <w:t>=</w:t>
      </w:r>
      <w:r w:rsidR="0008698F">
        <w:rPr>
          <w:rFonts w:ascii="宋体" w:hAnsi="宋体" w:hint="eastAsia"/>
          <w:szCs w:val="21"/>
        </w:rPr>
        <w:t>用户会员等级、适用用户当前定位城市、适用用户当前定位城市已经开通的所有业务线、在有效期内的任务。</w:t>
      </w:r>
    </w:p>
    <w:p w:rsidR="001863F8" w:rsidRPr="00AF2F94" w:rsidRDefault="001863F8" w:rsidP="00950268">
      <w:pPr>
        <w:pStyle w:val="aff8"/>
        <w:numPr>
          <w:ilvl w:val="0"/>
          <w:numId w:val="27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超过同时领取次数</w:t>
      </w:r>
    </w:p>
    <w:p w:rsidR="00635095" w:rsidRDefault="00635095" w:rsidP="004D1664">
      <w:pPr>
        <w:rPr>
          <w:rFonts w:ascii="宋体" w:hAnsi="宋体"/>
          <w:szCs w:val="21"/>
        </w:rPr>
      </w:pPr>
    </w:p>
    <w:p w:rsidR="00F1201C" w:rsidRDefault="00F1201C" w:rsidP="00F1201C">
      <w:pPr>
        <w:pStyle w:val="3"/>
      </w:pPr>
      <w:r>
        <w:rPr>
          <w:rFonts w:hint="eastAsia"/>
        </w:rPr>
        <w:t>处理流程及约束条件</w:t>
      </w:r>
    </w:p>
    <w:p w:rsidR="00F1201C" w:rsidRDefault="00F1201C" w:rsidP="004D1664">
      <w:pPr>
        <w:rPr>
          <w:rFonts w:ascii="宋体" w:hAnsi="宋体"/>
          <w:szCs w:val="21"/>
        </w:rPr>
      </w:pPr>
    </w:p>
    <w:p w:rsidR="00F1201C" w:rsidRDefault="00F1201C" w:rsidP="00F1201C">
      <w:pPr>
        <w:pStyle w:val="3"/>
      </w:pPr>
      <w:r>
        <w:rPr>
          <w:rFonts w:hint="eastAsia"/>
        </w:rPr>
        <w:lastRenderedPageBreak/>
        <w:t>界面原型元素及交互</w:t>
      </w:r>
    </w:p>
    <w:p w:rsidR="00F1201C" w:rsidRDefault="00CF6630" w:rsidP="004D1664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A52DBD2" wp14:editId="4393825F">
            <wp:extent cx="5274310" cy="32918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651" w:rsidRDefault="00C17651" w:rsidP="00C17651">
      <w:pPr>
        <w:rPr>
          <w:rFonts w:ascii="宋体" w:hAnsi="宋体"/>
          <w:szCs w:val="21"/>
        </w:rPr>
      </w:pPr>
    </w:p>
    <w:p w:rsidR="00C17651" w:rsidRDefault="00C17651" w:rsidP="00C17651">
      <w:pPr>
        <w:rPr>
          <w:rFonts w:ascii="宋体" w:hAnsi="宋体"/>
          <w:szCs w:val="21"/>
        </w:rPr>
      </w:pPr>
    </w:p>
    <w:p w:rsidR="00B809FF" w:rsidRPr="00E75493" w:rsidRDefault="00B809FF" w:rsidP="00B809FF">
      <w:pPr>
        <w:pStyle w:val="2"/>
      </w:pPr>
      <w:r w:rsidRPr="00E75493">
        <w:rPr>
          <w:rFonts w:hint="eastAsia"/>
        </w:rPr>
        <w:t>功能</w:t>
      </w:r>
      <w:r w:rsidRPr="00E75493">
        <w:rPr>
          <w:rFonts w:hint="eastAsia"/>
        </w:rPr>
        <w:t>1</w:t>
      </w:r>
      <w:r w:rsidR="00C63F53">
        <w:t>2</w:t>
      </w:r>
      <w:r w:rsidRPr="00E75493">
        <w:rPr>
          <w:rFonts w:hint="eastAsia"/>
        </w:rPr>
        <w:t>-</w:t>
      </w:r>
      <w:r w:rsidR="006E079B">
        <w:rPr>
          <w:rFonts w:hint="eastAsia"/>
        </w:rPr>
        <w:t>查看</w:t>
      </w:r>
      <w:r w:rsidRPr="00E75493">
        <w:rPr>
          <w:rFonts w:hint="eastAsia"/>
        </w:rPr>
        <w:t>个人授信</w:t>
      </w:r>
    </w:p>
    <w:p w:rsidR="00B809FF" w:rsidRPr="00E75493" w:rsidRDefault="00B809FF" w:rsidP="00B809FF">
      <w:pPr>
        <w:pStyle w:val="3"/>
      </w:pPr>
      <w:r w:rsidRPr="00E75493">
        <w:rPr>
          <w:rFonts w:hint="eastAsia"/>
        </w:rPr>
        <w:t>需求概述</w:t>
      </w:r>
    </w:p>
    <w:p w:rsidR="006963EA" w:rsidRPr="00E75493" w:rsidRDefault="007D06F6" w:rsidP="006963EA">
      <w:pPr>
        <w:pStyle w:val="aff8"/>
        <w:numPr>
          <w:ilvl w:val="0"/>
          <w:numId w:val="31"/>
        </w:numPr>
        <w:ind w:firstLineChars="0"/>
        <w:rPr>
          <w:rFonts w:ascii="宋体" w:hAnsi="宋体"/>
          <w:szCs w:val="21"/>
        </w:rPr>
      </w:pPr>
      <w:r w:rsidRPr="00E75493">
        <w:rPr>
          <w:rFonts w:ascii="宋体" w:hAnsi="宋体" w:hint="eastAsia"/>
          <w:szCs w:val="21"/>
        </w:rPr>
        <w:t>展示</w:t>
      </w:r>
      <w:r w:rsidR="006D5908" w:rsidRPr="00E75493">
        <w:rPr>
          <w:rFonts w:ascii="宋体" w:hAnsi="宋体" w:hint="eastAsia"/>
          <w:szCs w:val="21"/>
        </w:rPr>
        <w:t>当前个人授信额度、</w:t>
      </w:r>
      <w:r w:rsidR="006963EA" w:rsidRPr="00E75493">
        <w:rPr>
          <w:rFonts w:ascii="宋体" w:hAnsi="宋体" w:hint="eastAsia"/>
          <w:szCs w:val="21"/>
        </w:rPr>
        <w:t>最大授信额度。</w:t>
      </w:r>
    </w:p>
    <w:p w:rsidR="006963EA" w:rsidRDefault="006D5908" w:rsidP="006963EA">
      <w:pPr>
        <w:pStyle w:val="aff8"/>
        <w:numPr>
          <w:ilvl w:val="0"/>
          <w:numId w:val="31"/>
        </w:numPr>
        <w:ind w:firstLineChars="0"/>
        <w:rPr>
          <w:rFonts w:ascii="宋体" w:hAnsi="宋体"/>
          <w:szCs w:val="21"/>
        </w:rPr>
      </w:pPr>
      <w:r w:rsidRPr="00E75493">
        <w:rPr>
          <w:rFonts w:ascii="宋体" w:hAnsi="宋体" w:hint="eastAsia"/>
          <w:szCs w:val="21"/>
        </w:rPr>
        <w:t>个人授信组成：基础分（</w:t>
      </w:r>
      <w:r w:rsidR="00AA45C3">
        <w:rPr>
          <w:rFonts w:ascii="宋体" w:hAnsi="宋体" w:hint="eastAsia"/>
          <w:szCs w:val="21"/>
        </w:rPr>
        <w:t>定位</w:t>
      </w:r>
      <w:r w:rsidRPr="00E75493">
        <w:rPr>
          <w:rFonts w:ascii="宋体" w:hAnsi="宋体" w:hint="eastAsia"/>
          <w:szCs w:val="21"/>
        </w:rPr>
        <w:t>城市级别、实名认证、企业用户）、</w:t>
      </w:r>
      <w:r w:rsidR="00ED567E">
        <w:rPr>
          <w:rFonts w:ascii="宋体" w:hAnsi="宋体" w:hint="eastAsia"/>
          <w:szCs w:val="21"/>
        </w:rPr>
        <w:t>会员</w:t>
      </w:r>
      <w:r w:rsidRPr="00E75493">
        <w:rPr>
          <w:rFonts w:ascii="宋体" w:hAnsi="宋体" w:hint="eastAsia"/>
          <w:szCs w:val="21"/>
        </w:rPr>
        <w:t>等级分</w:t>
      </w:r>
      <w:r w:rsidR="006963EA" w:rsidRPr="00E75493">
        <w:rPr>
          <w:rFonts w:ascii="宋体" w:hAnsi="宋体" w:hint="eastAsia"/>
          <w:szCs w:val="21"/>
        </w:rPr>
        <w:t>，</w:t>
      </w:r>
      <w:r w:rsidR="00F665C4">
        <w:rPr>
          <w:rFonts w:ascii="宋体" w:hAnsi="宋体" w:hint="eastAsia"/>
          <w:szCs w:val="21"/>
        </w:rPr>
        <w:t>展示</w:t>
      </w:r>
      <w:r w:rsidR="006963EA" w:rsidRPr="00E75493">
        <w:rPr>
          <w:rFonts w:ascii="宋体" w:hAnsi="宋体" w:hint="eastAsia"/>
          <w:szCs w:val="21"/>
        </w:rPr>
        <w:t>详细组成。</w:t>
      </w:r>
    </w:p>
    <w:p w:rsidR="00F73F90" w:rsidRDefault="00F73F90" w:rsidP="006963EA">
      <w:pPr>
        <w:pStyle w:val="aff8"/>
        <w:numPr>
          <w:ilvl w:val="0"/>
          <w:numId w:val="3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展示上次查看和本次查看之间的每项授信额度变化。</w:t>
      </w:r>
    </w:p>
    <w:p w:rsidR="00060CF4" w:rsidRPr="00E75493" w:rsidRDefault="00060CF4" w:rsidP="006963EA">
      <w:pPr>
        <w:pStyle w:val="aff8"/>
        <w:numPr>
          <w:ilvl w:val="0"/>
          <w:numId w:val="31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最大授信额度组成：当前</w:t>
      </w:r>
      <w:r w:rsidR="00AA45C3">
        <w:rPr>
          <w:rFonts w:ascii="宋体" w:hAnsi="宋体" w:hint="eastAsia"/>
          <w:szCs w:val="21"/>
        </w:rPr>
        <w:t>定位</w:t>
      </w:r>
      <w:r>
        <w:rPr>
          <w:rFonts w:ascii="宋体" w:hAnsi="宋体" w:hint="eastAsia"/>
          <w:szCs w:val="21"/>
        </w:rPr>
        <w:t>城市级别、实名认证、企业用户、最高等级授信额度</w:t>
      </w:r>
      <w:r w:rsidR="00B318AB">
        <w:rPr>
          <w:rFonts w:ascii="宋体" w:hAnsi="宋体" w:hint="eastAsia"/>
          <w:szCs w:val="21"/>
        </w:rPr>
        <w:t>。</w:t>
      </w:r>
    </w:p>
    <w:p w:rsidR="00C17651" w:rsidRDefault="00C17651" w:rsidP="00C17651">
      <w:pPr>
        <w:rPr>
          <w:rFonts w:ascii="宋体" w:hAnsi="宋体"/>
          <w:szCs w:val="21"/>
        </w:rPr>
      </w:pPr>
    </w:p>
    <w:p w:rsidR="00DA2343" w:rsidRDefault="00DA2343" w:rsidP="00DA2343">
      <w:pPr>
        <w:pStyle w:val="3"/>
      </w:pPr>
      <w:r>
        <w:rPr>
          <w:rFonts w:hint="eastAsia"/>
        </w:rPr>
        <w:t>处理流程及约束条件</w:t>
      </w:r>
    </w:p>
    <w:p w:rsidR="00DA2343" w:rsidRDefault="00DA2343" w:rsidP="00C17651">
      <w:pPr>
        <w:rPr>
          <w:rFonts w:ascii="宋体" w:hAnsi="宋体"/>
          <w:szCs w:val="21"/>
        </w:rPr>
      </w:pPr>
    </w:p>
    <w:p w:rsidR="00DA2343" w:rsidRDefault="00DA2343" w:rsidP="00C17651">
      <w:pPr>
        <w:rPr>
          <w:rFonts w:ascii="宋体" w:hAnsi="宋体"/>
          <w:szCs w:val="21"/>
        </w:rPr>
      </w:pPr>
    </w:p>
    <w:p w:rsidR="00DA2343" w:rsidRDefault="00DA2343" w:rsidP="00DA2343">
      <w:pPr>
        <w:pStyle w:val="3"/>
      </w:pPr>
      <w:r>
        <w:rPr>
          <w:rFonts w:hint="eastAsia"/>
        </w:rPr>
        <w:lastRenderedPageBreak/>
        <w:t>界面原型元素及交互</w:t>
      </w:r>
    </w:p>
    <w:p w:rsidR="00DA2343" w:rsidRDefault="00254B2C" w:rsidP="00C17651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F304066" wp14:editId="6B9460E3">
            <wp:extent cx="3419475" cy="60388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43" w:rsidRPr="00DA2343" w:rsidRDefault="00DA2343" w:rsidP="00C17651">
      <w:pPr>
        <w:rPr>
          <w:rFonts w:ascii="宋体" w:hAnsi="宋体"/>
          <w:szCs w:val="21"/>
        </w:rPr>
      </w:pPr>
    </w:p>
    <w:p w:rsidR="00DA2343" w:rsidRPr="00C17651" w:rsidRDefault="00DA2343" w:rsidP="00C17651">
      <w:pPr>
        <w:rPr>
          <w:rFonts w:ascii="宋体" w:hAnsi="宋体"/>
          <w:szCs w:val="21"/>
        </w:rPr>
      </w:pPr>
    </w:p>
    <w:p w:rsidR="004D1664" w:rsidRDefault="00ED7C7F" w:rsidP="00ED7C7F">
      <w:pPr>
        <w:pStyle w:val="2"/>
      </w:pPr>
      <w:r>
        <w:rPr>
          <w:rFonts w:hint="eastAsia"/>
        </w:rPr>
        <w:t>功能</w:t>
      </w:r>
      <w:r>
        <w:rPr>
          <w:rFonts w:hint="eastAsia"/>
        </w:rPr>
        <w:t>1</w:t>
      </w:r>
      <w:r w:rsidR="003B2CB9">
        <w:t>3</w:t>
      </w:r>
      <w:r>
        <w:t>-</w:t>
      </w:r>
      <w:r w:rsidR="00F51760">
        <w:rPr>
          <w:rFonts w:hint="eastAsia"/>
        </w:rPr>
        <w:t>查看</w:t>
      </w:r>
      <w:r>
        <w:rPr>
          <w:rFonts w:hint="eastAsia"/>
        </w:rPr>
        <w:t>个人信息</w:t>
      </w:r>
    </w:p>
    <w:p w:rsidR="00DF5505" w:rsidRDefault="00DF5505" w:rsidP="00DF5505">
      <w:pPr>
        <w:pStyle w:val="3"/>
      </w:pPr>
      <w:r>
        <w:t>需求概述</w:t>
      </w:r>
    </w:p>
    <w:p w:rsidR="00DF5505" w:rsidRPr="00DF5505" w:rsidRDefault="00DF5505" w:rsidP="00DF5505">
      <w:r>
        <w:rPr>
          <w:rFonts w:hint="eastAsia"/>
        </w:rPr>
        <w:t>1</w:t>
      </w:r>
      <w:r>
        <w:t>、</w:t>
      </w:r>
      <w:r>
        <w:rPr>
          <w:rFonts w:ascii="宋体" w:hAnsi="宋体" w:hint="eastAsia"/>
          <w:szCs w:val="21"/>
        </w:rPr>
        <w:t>点击编辑资料进入资料编辑页，包括头像、昵称、邮箱、性别、年龄、行业、公司、职业、常住区域。</w:t>
      </w:r>
    </w:p>
    <w:p w:rsidR="00ED7C7F" w:rsidRDefault="00ED7C7F" w:rsidP="004D1664">
      <w:pPr>
        <w:rPr>
          <w:rFonts w:ascii="宋体" w:hAnsi="宋体"/>
          <w:szCs w:val="21"/>
        </w:rPr>
      </w:pPr>
    </w:p>
    <w:p w:rsidR="00862E56" w:rsidRDefault="00862E56" w:rsidP="00862E56">
      <w:pPr>
        <w:pStyle w:val="3"/>
      </w:pPr>
      <w:r>
        <w:t>处理流程及约束条件</w:t>
      </w:r>
    </w:p>
    <w:p w:rsidR="00862E56" w:rsidRDefault="00862E56" w:rsidP="004D1664">
      <w:pPr>
        <w:rPr>
          <w:rFonts w:ascii="宋体" w:hAnsi="宋体"/>
          <w:szCs w:val="21"/>
        </w:rPr>
      </w:pPr>
    </w:p>
    <w:p w:rsidR="00862E56" w:rsidRDefault="00862E56" w:rsidP="00862E56">
      <w:pPr>
        <w:pStyle w:val="3"/>
      </w:pPr>
      <w:r>
        <w:lastRenderedPageBreak/>
        <w:t>界面原型元素及交互</w:t>
      </w:r>
    </w:p>
    <w:p w:rsidR="00862E56" w:rsidRDefault="008F052F" w:rsidP="008F052F">
      <w:pPr>
        <w:pStyle w:val="4"/>
        <w:rPr>
          <w:noProof/>
        </w:rPr>
      </w:pPr>
      <w:r>
        <w:rPr>
          <w:rFonts w:hint="eastAsia"/>
          <w:noProof/>
        </w:rPr>
        <w:t>个人信息</w:t>
      </w:r>
    </w:p>
    <w:p w:rsidR="008F052F" w:rsidRDefault="00D7096C" w:rsidP="00862E56">
      <w:pPr>
        <w:pStyle w:val="aff8"/>
        <w:ind w:firstLine="40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9F2D69D" wp14:editId="0F3D9C56">
            <wp:extent cx="5274310" cy="2973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862E56" w:rsidRPr="00CA3C4C" w:rsidTr="00691CD9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862E56" w:rsidRPr="00CA3C4C" w:rsidRDefault="00862E56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862E56" w:rsidRPr="00B14232" w:rsidRDefault="00862E56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862E56" w:rsidRPr="00B14232" w:rsidRDefault="00862E56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862E56" w:rsidRPr="00B14232" w:rsidRDefault="00862E56" w:rsidP="00691CD9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</w:tcPr>
          <w:p w:rsidR="00862E56" w:rsidRPr="00B14232" w:rsidRDefault="0041439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头像</w:t>
            </w:r>
          </w:p>
        </w:tc>
        <w:tc>
          <w:tcPr>
            <w:tcW w:w="361" w:type="pct"/>
          </w:tcPr>
          <w:p w:rsidR="00862E56" w:rsidRPr="00B14232" w:rsidRDefault="0041439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862E56" w:rsidRPr="00B14232" w:rsidRDefault="001E5FC5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手机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号注册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的用户默认为T3logo，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微信注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册的用户默认为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微信头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像，用户设置头像后展示设置的头像，点击可选择</w:t>
            </w:r>
            <w:r w:rsidR="00163D27">
              <w:rPr>
                <w:rFonts w:ascii="宋体" w:hAnsi="宋体" w:hint="eastAsia"/>
                <w:sz w:val="18"/>
                <w:szCs w:val="18"/>
              </w:rPr>
              <w:t>拍照/手机相册上传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</w:tcPr>
          <w:p w:rsidR="00862E56" w:rsidRPr="00B14232" w:rsidRDefault="007862CF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昵称</w:t>
            </w:r>
          </w:p>
        </w:tc>
        <w:tc>
          <w:tcPr>
            <w:tcW w:w="361" w:type="pct"/>
          </w:tcPr>
          <w:p w:rsidR="00862E56" w:rsidRPr="00B14232" w:rsidRDefault="00862E56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输入</w:t>
            </w:r>
          </w:p>
        </w:tc>
        <w:tc>
          <w:tcPr>
            <w:tcW w:w="3757" w:type="pct"/>
          </w:tcPr>
          <w:p w:rsidR="00862E56" w:rsidRPr="00B14232" w:rsidRDefault="007862CF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手机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号注册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的用户默认为手机号（中间4位脱敏展示），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微信注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册的用户默认为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微信昵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称，</w:t>
            </w:r>
            <w:r w:rsidR="00162183">
              <w:rPr>
                <w:rFonts w:ascii="宋体" w:hAnsi="宋体" w:hint="eastAsia"/>
                <w:sz w:val="18"/>
                <w:szCs w:val="18"/>
              </w:rPr>
              <w:t>用户设置昵称后展示设置的昵称，</w:t>
            </w:r>
            <w:r w:rsidR="004E15CB">
              <w:rPr>
                <w:rFonts w:ascii="宋体" w:hAnsi="宋体" w:hint="eastAsia"/>
                <w:sz w:val="18"/>
                <w:szCs w:val="18"/>
              </w:rPr>
              <w:t>可编辑、编辑时支持一键清除编辑的内容，限定最长</w:t>
            </w:r>
            <w:r w:rsidR="004E15CB">
              <w:rPr>
                <w:rFonts w:ascii="宋体" w:hAnsi="宋体"/>
                <w:sz w:val="18"/>
                <w:szCs w:val="18"/>
              </w:rPr>
              <w:t>16</w:t>
            </w:r>
            <w:r w:rsidR="00CB3C38">
              <w:rPr>
                <w:rFonts w:ascii="宋体" w:hAnsi="宋体" w:hint="eastAsia"/>
                <w:sz w:val="18"/>
                <w:szCs w:val="18"/>
              </w:rPr>
              <w:t>字节</w:t>
            </w:r>
            <w:r w:rsidR="004E15CB">
              <w:rPr>
                <w:rFonts w:ascii="宋体" w:hAnsi="宋体" w:hint="eastAsia"/>
                <w:sz w:val="18"/>
                <w:szCs w:val="18"/>
              </w:rPr>
              <w:t>，</w:t>
            </w:r>
            <w:r w:rsidR="00CB3C38">
              <w:rPr>
                <w:rFonts w:ascii="宋体" w:hAnsi="宋体" w:hint="eastAsia"/>
                <w:sz w:val="18"/>
                <w:szCs w:val="18"/>
              </w:rPr>
              <w:t>不过滤特殊字符、</w:t>
            </w:r>
            <w:proofErr w:type="gramStart"/>
            <w:r w:rsidR="00CB3C38">
              <w:rPr>
                <w:rFonts w:ascii="宋体" w:hAnsi="宋体" w:hint="eastAsia"/>
                <w:sz w:val="18"/>
                <w:szCs w:val="18"/>
              </w:rPr>
              <w:t>颜文</w:t>
            </w:r>
            <w:proofErr w:type="gramEnd"/>
            <w:r w:rsidR="00CB3C38">
              <w:rPr>
                <w:rFonts w:ascii="宋体" w:hAnsi="宋体" w:hint="eastAsia"/>
                <w:sz w:val="18"/>
                <w:szCs w:val="18"/>
              </w:rPr>
              <w:t>字及emoji表情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</w:tcPr>
          <w:p w:rsidR="00862E56" w:rsidRPr="00B14232" w:rsidRDefault="00B51CC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邮箱</w:t>
            </w:r>
          </w:p>
        </w:tc>
        <w:tc>
          <w:tcPr>
            <w:tcW w:w="361" w:type="pct"/>
          </w:tcPr>
          <w:p w:rsidR="00862E56" w:rsidRDefault="00B51CC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输入</w:t>
            </w:r>
          </w:p>
        </w:tc>
        <w:tc>
          <w:tcPr>
            <w:tcW w:w="3757" w:type="pct"/>
          </w:tcPr>
          <w:p w:rsidR="00862E56" w:rsidRDefault="00B51CC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默认空白，</w:t>
            </w:r>
            <w:r w:rsidR="00E411BB">
              <w:rPr>
                <w:rFonts w:ascii="宋体" w:hAnsi="宋体" w:hint="eastAsia"/>
                <w:sz w:val="18"/>
                <w:szCs w:val="18"/>
              </w:rPr>
              <w:t>用户设置邮箱后展示设置的邮箱，可编辑、编辑时支持一键清除编辑的内容，限定长度1</w:t>
            </w:r>
            <w:r w:rsidR="00E411BB">
              <w:rPr>
                <w:rFonts w:ascii="宋体" w:hAnsi="宋体"/>
                <w:sz w:val="18"/>
                <w:szCs w:val="18"/>
              </w:rPr>
              <w:t>00</w:t>
            </w:r>
            <w:r w:rsidR="00E411BB">
              <w:rPr>
                <w:rFonts w:ascii="宋体" w:hAnsi="宋体" w:hint="eastAsia"/>
                <w:sz w:val="18"/>
                <w:szCs w:val="18"/>
              </w:rPr>
              <w:t>字节，</w:t>
            </w:r>
            <w:r>
              <w:rPr>
                <w:rFonts w:ascii="宋体" w:hAnsi="宋体" w:hint="eastAsia"/>
                <w:sz w:val="18"/>
                <w:szCs w:val="18"/>
              </w:rPr>
              <w:t>校验邮箱格式是否正确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B51CC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性别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B51CC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B51CC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默认空白</w:t>
            </w:r>
            <w:r w:rsidR="000646BC">
              <w:rPr>
                <w:rFonts w:ascii="宋体" w:hAnsi="宋体" w:hint="eastAsia"/>
                <w:sz w:val="18"/>
                <w:szCs w:val="18"/>
              </w:rPr>
              <w:t>，用户设置性别后展示设置的性别，选项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及排序</w:t>
            </w:r>
            <w:r w:rsidR="000646BC">
              <w:rPr>
                <w:rFonts w:ascii="宋体" w:hAnsi="宋体" w:hint="eastAsia"/>
                <w:sz w:val="18"/>
                <w:szCs w:val="18"/>
              </w:rPr>
              <w:t>：</w:t>
            </w:r>
            <w:r w:rsidR="007B1532" w:rsidRPr="00CE4527">
              <w:rPr>
                <w:rFonts w:ascii="宋体" w:hAnsi="宋体" w:hint="eastAsia"/>
                <w:strike/>
                <w:sz w:val="18"/>
                <w:szCs w:val="18"/>
              </w:rPr>
              <w:t>不填&gt;</w:t>
            </w:r>
            <w:r w:rsidR="000646BC">
              <w:rPr>
                <w:rFonts w:ascii="宋体" w:hAnsi="宋体" w:hint="eastAsia"/>
                <w:sz w:val="18"/>
                <w:szCs w:val="18"/>
              </w:rPr>
              <w:t>男</w:t>
            </w:r>
            <w:r w:rsidR="00200A99">
              <w:rPr>
                <w:rFonts w:ascii="宋体" w:hAnsi="宋体" w:hint="eastAsia"/>
                <w:sz w:val="18"/>
                <w:szCs w:val="18"/>
              </w:rPr>
              <w:t>&gt;</w:t>
            </w:r>
            <w:r w:rsidR="000646BC">
              <w:rPr>
                <w:rFonts w:ascii="宋体" w:hAnsi="宋体" w:hint="eastAsia"/>
                <w:sz w:val="18"/>
                <w:szCs w:val="18"/>
              </w:rPr>
              <w:t>女</w:t>
            </w:r>
            <w:r w:rsidR="00DC0C43">
              <w:rPr>
                <w:rFonts w:ascii="宋体" w:hAnsi="宋体" w:hint="eastAsia"/>
                <w:sz w:val="18"/>
                <w:szCs w:val="18"/>
              </w:rPr>
              <w:t>，一旦选择后不支持清空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453A93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年龄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453A93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453A93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默认空白，用户设置年龄后展示设置的年龄，选项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及排序</w:t>
            </w:r>
            <w:r>
              <w:rPr>
                <w:rFonts w:ascii="宋体" w:hAnsi="宋体" w:hint="eastAsia"/>
                <w:sz w:val="18"/>
                <w:szCs w:val="18"/>
              </w:rPr>
              <w:t>：</w:t>
            </w:r>
            <w:r w:rsidR="007B1532" w:rsidRPr="00CE4527">
              <w:rPr>
                <w:rFonts w:ascii="宋体" w:hAnsi="宋体" w:hint="eastAsia"/>
                <w:strike/>
                <w:sz w:val="18"/>
                <w:szCs w:val="18"/>
              </w:rPr>
              <w:t>不填&gt;</w:t>
            </w:r>
            <w:r w:rsidR="00200A99">
              <w:rPr>
                <w:rFonts w:ascii="宋体" w:hAnsi="宋体" w:hint="eastAsia"/>
                <w:sz w:val="18"/>
                <w:szCs w:val="18"/>
              </w:rPr>
              <w:t>6</w:t>
            </w:r>
            <w:r w:rsidR="00200A99">
              <w:rPr>
                <w:rFonts w:ascii="宋体" w:hAnsi="宋体"/>
                <w:sz w:val="18"/>
                <w:szCs w:val="18"/>
              </w:rPr>
              <w:t>0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后&gt;7</w:t>
            </w:r>
            <w:r w:rsidR="00200A99">
              <w:rPr>
                <w:rFonts w:ascii="宋体" w:hAnsi="宋体"/>
                <w:sz w:val="18"/>
                <w:szCs w:val="18"/>
              </w:rPr>
              <w:t>0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后&gt;8</w:t>
            </w:r>
            <w:r w:rsidR="00200A99">
              <w:rPr>
                <w:rFonts w:ascii="宋体" w:hAnsi="宋体"/>
                <w:sz w:val="18"/>
                <w:szCs w:val="18"/>
              </w:rPr>
              <w:t>0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后&gt;9</w:t>
            </w:r>
            <w:r w:rsidR="00200A99">
              <w:rPr>
                <w:rFonts w:ascii="宋体" w:hAnsi="宋体"/>
                <w:sz w:val="18"/>
                <w:szCs w:val="18"/>
              </w:rPr>
              <w:t>0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后&gt;0</w:t>
            </w:r>
            <w:r w:rsidR="00200A99">
              <w:rPr>
                <w:rFonts w:ascii="宋体" w:hAnsi="宋体"/>
                <w:sz w:val="18"/>
                <w:szCs w:val="18"/>
              </w:rPr>
              <w:t>0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后&gt;1</w:t>
            </w:r>
            <w:r w:rsidR="00200A99">
              <w:rPr>
                <w:rFonts w:ascii="宋体" w:hAnsi="宋体"/>
                <w:sz w:val="18"/>
                <w:szCs w:val="18"/>
              </w:rPr>
              <w:t>0</w:t>
            </w:r>
            <w:r w:rsidR="00200A99">
              <w:rPr>
                <w:rFonts w:ascii="宋体" w:hAnsi="宋体" w:hint="eastAsia"/>
                <w:sz w:val="18"/>
                <w:szCs w:val="18"/>
              </w:rPr>
              <w:t>后</w:t>
            </w:r>
          </w:p>
        </w:tc>
      </w:tr>
      <w:tr w:rsidR="00862E56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F04BA2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行业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F04BA2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E56" w:rsidRDefault="00F04BA2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默认空白，用户设置行业后展示设置的行业，选项及排序：</w:t>
            </w:r>
            <w:r w:rsidR="000D3FC7" w:rsidRPr="00CE4527">
              <w:rPr>
                <w:rFonts w:ascii="宋体" w:hAnsi="宋体" w:hint="eastAsia"/>
                <w:strike/>
                <w:sz w:val="18"/>
                <w:szCs w:val="18"/>
              </w:rPr>
              <w:t>不填&gt;</w:t>
            </w:r>
            <w:r w:rsidR="000D3FC7" w:rsidRPr="000D3FC7">
              <w:rPr>
                <w:rFonts w:ascii="宋体" w:hAnsi="宋体" w:hint="eastAsia"/>
                <w:sz w:val="18"/>
                <w:szCs w:val="18"/>
              </w:rPr>
              <w:t>互联网-软件&gt;通信-硬件&gt;房地产-建筑&gt;文化传媒&gt;金融类&gt;消费品&gt;汽车-机械&gt;教育-翻译&gt;贸易-物流&gt;生物-医疗&gt;能源-化工&gt;政府机构&gt;服务业&gt;其他行业</w:t>
            </w:r>
          </w:p>
        </w:tc>
      </w:tr>
      <w:tr w:rsidR="00357D8A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D8A" w:rsidRDefault="00357D8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公司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D8A" w:rsidRDefault="00357D8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输入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D8A" w:rsidRDefault="00F962BA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非企业用户</w:t>
            </w:r>
            <w:r w:rsidR="00357D8A">
              <w:rPr>
                <w:rFonts w:ascii="宋体" w:hAnsi="宋体" w:hint="eastAsia"/>
                <w:sz w:val="18"/>
                <w:szCs w:val="18"/>
              </w:rPr>
              <w:t>默认空白</w:t>
            </w:r>
            <w:r>
              <w:rPr>
                <w:rFonts w:ascii="宋体" w:hAnsi="宋体" w:hint="eastAsia"/>
                <w:sz w:val="18"/>
                <w:szCs w:val="18"/>
              </w:rPr>
              <w:t>，</w:t>
            </w:r>
            <w:r w:rsidR="00357D8A">
              <w:rPr>
                <w:rFonts w:ascii="宋体" w:hAnsi="宋体" w:hint="eastAsia"/>
                <w:sz w:val="18"/>
                <w:szCs w:val="18"/>
              </w:rPr>
              <w:t>用户设置公司后展示设置的公司名称，可编辑、编辑时支持一键清除编辑的内容，限定长度1</w:t>
            </w:r>
            <w:r w:rsidR="00357D8A">
              <w:rPr>
                <w:rFonts w:ascii="宋体" w:hAnsi="宋体"/>
                <w:sz w:val="18"/>
                <w:szCs w:val="18"/>
              </w:rPr>
              <w:t>00</w:t>
            </w:r>
            <w:r w:rsidR="00357D8A">
              <w:rPr>
                <w:rFonts w:ascii="宋体" w:hAnsi="宋体" w:hint="eastAsia"/>
                <w:sz w:val="18"/>
                <w:szCs w:val="18"/>
              </w:rPr>
              <w:t>字节</w:t>
            </w:r>
            <w:r w:rsidR="0069106E">
              <w:rPr>
                <w:rFonts w:ascii="宋体" w:hAnsi="宋体" w:hint="eastAsia"/>
                <w:sz w:val="18"/>
                <w:szCs w:val="18"/>
              </w:rPr>
              <w:t>，允许中、英文、数字及括号</w:t>
            </w:r>
            <w:proofErr w:type="gramStart"/>
            <w:r w:rsidR="0069106E">
              <w:rPr>
                <w:rFonts w:ascii="宋体" w:hAnsi="宋体"/>
                <w:sz w:val="18"/>
                <w:szCs w:val="18"/>
              </w:rPr>
              <w:t>’</w:t>
            </w:r>
            <w:proofErr w:type="gramEnd"/>
            <w:r w:rsidR="0069106E">
              <w:rPr>
                <w:rFonts w:ascii="宋体" w:hAnsi="宋体"/>
                <w:sz w:val="18"/>
                <w:szCs w:val="18"/>
              </w:rPr>
              <w:t>()’</w:t>
            </w:r>
            <w:r w:rsidR="00ED0515">
              <w:rPr>
                <w:rFonts w:ascii="宋体" w:hAnsi="宋体" w:hint="eastAsia"/>
                <w:sz w:val="18"/>
                <w:szCs w:val="18"/>
              </w:rPr>
              <w:t>，其他特殊字符需校验</w:t>
            </w:r>
            <w:r w:rsidR="00B11CDC">
              <w:rPr>
                <w:rFonts w:ascii="宋体" w:hAnsi="宋体" w:hint="eastAsia"/>
                <w:sz w:val="18"/>
                <w:szCs w:val="18"/>
              </w:rPr>
              <w:t>。企业用户默认企业名称，不可编辑</w:t>
            </w:r>
          </w:p>
        </w:tc>
      </w:tr>
      <w:tr w:rsidR="00B80CFB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CFB" w:rsidRDefault="00B80CFB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职业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CFB" w:rsidRDefault="00B80CFB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输入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CFB" w:rsidRDefault="00B80CFB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默认空白，用户设置职业后展示设置的职业，可编辑、编辑时支持一键清除编辑的内容，限定长度1</w:t>
            </w:r>
            <w:r>
              <w:rPr>
                <w:rFonts w:ascii="宋体" w:hAnsi="宋体"/>
                <w:sz w:val="18"/>
                <w:szCs w:val="18"/>
              </w:rPr>
              <w:t>6</w:t>
            </w:r>
            <w:r>
              <w:rPr>
                <w:rFonts w:ascii="宋体" w:hAnsi="宋体" w:hint="eastAsia"/>
                <w:sz w:val="18"/>
                <w:szCs w:val="18"/>
              </w:rPr>
              <w:t>字节</w:t>
            </w:r>
            <w:r w:rsidR="00C26DE4">
              <w:rPr>
                <w:rFonts w:ascii="宋体" w:hAnsi="宋体" w:hint="eastAsia"/>
                <w:sz w:val="18"/>
                <w:szCs w:val="18"/>
              </w:rPr>
              <w:t>，特殊字符需校验</w:t>
            </w:r>
          </w:p>
        </w:tc>
      </w:tr>
      <w:tr w:rsidR="00B80CFB" w:rsidRPr="00B14232" w:rsidTr="00691CD9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CFB" w:rsidRDefault="00691CD9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lastRenderedPageBreak/>
              <w:t>常住城市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0CFB" w:rsidRDefault="00691CD9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91CD9" w:rsidRDefault="00DE3196" w:rsidP="005B7315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默认</w:t>
            </w:r>
            <w:r w:rsidR="00CE4527">
              <w:rPr>
                <w:rFonts w:ascii="宋体" w:hAnsi="宋体" w:hint="eastAsia"/>
                <w:sz w:val="18"/>
                <w:szCs w:val="18"/>
              </w:rPr>
              <w:t>空白</w:t>
            </w:r>
            <w:r>
              <w:rPr>
                <w:rFonts w:ascii="宋体" w:hAnsi="宋体" w:hint="eastAsia"/>
                <w:sz w:val="18"/>
                <w:szCs w:val="18"/>
              </w:rPr>
              <w:t>，</w:t>
            </w:r>
            <w:r w:rsidR="00B05415">
              <w:rPr>
                <w:rFonts w:ascii="宋体" w:hAnsi="宋体" w:hint="eastAsia"/>
                <w:sz w:val="18"/>
                <w:szCs w:val="18"/>
              </w:rPr>
              <w:t>点击进入常住城市页面，</w:t>
            </w:r>
            <w:r w:rsidR="00C97211">
              <w:rPr>
                <w:rFonts w:ascii="宋体" w:hAnsi="宋体" w:hint="eastAsia"/>
                <w:sz w:val="18"/>
                <w:szCs w:val="18"/>
              </w:rPr>
              <w:t xml:space="preserve">用户设置常住城市后展示设置的城市，允许每6个月修改一次 </w:t>
            </w:r>
          </w:p>
        </w:tc>
      </w:tr>
    </w:tbl>
    <w:p w:rsidR="00862E56" w:rsidRDefault="00862E56" w:rsidP="004D1664">
      <w:pPr>
        <w:rPr>
          <w:rFonts w:ascii="宋体" w:hAnsi="宋体"/>
          <w:szCs w:val="21"/>
        </w:rPr>
      </w:pPr>
    </w:p>
    <w:p w:rsidR="008F052F" w:rsidRDefault="008F052F" w:rsidP="008F052F">
      <w:pPr>
        <w:pStyle w:val="4"/>
      </w:pPr>
      <w:r>
        <w:rPr>
          <w:rFonts w:hint="eastAsia"/>
        </w:rPr>
        <w:t>常住城市</w:t>
      </w:r>
    </w:p>
    <w:p w:rsidR="008F052F" w:rsidRPr="008F052F" w:rsidRDefault="00A3716B" w:rsidP="008F052F">
      <w:r>
        <w:rPr>
          <w:noProof/>
        </w:rPr>
        <w:drawing>
          <wp:inline distT="0" distB="0" distL="0" distR="0" wp14:anchorId="76E51861" wp14:editId="6C976A1D">
            <wp:extent cx="5274310" cy="47574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8F052F" w:rsidRPr="00CA3C4C" w:rsidTr="000E100C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8F052F" w:rsidRPr="00CA3C4C" w:rsidRDefault="008F052F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8F052F" w:rsidRPr="00B14232" w:rsidRDefault="008F052F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8F052F" w:rsidRPr="00B14232" w:rsidRDefault="008F052F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8F052F" w:rsidRPr="00B14232" w:rsidRDefault="008F052F" w:rsidP="000E100C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</w:tcPr>
          <w:p w:rsidR="008F052F" w:rsidRPr="00B14232" w:rsidRDefault="00D90FB8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搜索</w:t>
            </w:r>
          </w:p>
        </w:tc>
        <w:tc>
          <w:tcPr>
            <w:tcW w:w="361" w:type="pct"/>
          </w:tcPr>
          <w:p w:rsidR="008F052F" w:rsidRPr="00B14232" w:rsidRDefault="008F052F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8F052F" w:rsidRPr="00B14232" w:rsidRDefault="0098780A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支持</w:t>
            </w:r>
            <w:r w:rsidR="0035658F">
              <w:rPr>
                <w:rFonts w:ascii="宋体" w:hAnsi="宋体" w:hint="eastAsia"/>
                <w:sz w:val="18"/>
                <w:szCs w:val="18"/>
              </w:rPr>
              <w:t>按</w:t>
            </w:r>
            <w:r>
              <w:rPr>
                <w:rFonts w:ascii="宋体" w:hAnsi="宋体" w:hint="eastAsia"/>
                <w:sz w:val="18"/>
                <w:szCs w:val="18"/>
              </w:rPr>
              <w:t>拼音、汉字搜索，</w:t>
            </w:r>
            <w:r w:rsidR="002E27A4">
              <w:rPr>
                <w:rFonts w:ascii="宋体" w:hAnsi="宋体" w:hint="eastAsia"/>
                <w:sz w:val="18"/>
                <w:szCs w:val="18"/>
              </w:rPr>
              <w:t>点击展示选择框和联想页面，输入后开始联想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</w:tcPr>
          <w:p w:rsidR="008F052F" w:rsidRPr="00B14232" w:rsidRDefault="00585EE1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当前定位城市</w:t>
            </w:r>
            <w:r w:rsidR="00C97211">
              <w:rPr>
                <w:rFonts w:ascii="宋体" w:hAnsi="宋体" w:hint="eastAsia"/>
                <w:sz w:val="18"/>
                <w:szCs w:val="18"/>
              </w:rPr>
              <w:t xml:space="preserve"> </w:t>
            </w:r>
          </w:p>
        </w:tc>
        <w:tc>
          <w:tcPr>
            <w:tcW w:w="361" w:type="pct"/>
          </w:tcPr>
          <w:p w:rsidR="008F052F" w:rsidRPr="00B14232" w:rsidRDefault="001B4C0D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8F052F" w:rsidRPr="00B14232" w:rsidRDefault="001B4C0D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 xml:space="preserve"> 获取当前定位（GPS及手机信号基站定位），点击选择</w:t>
            </w:r>
            <w:r w:rsidR="002E27A4">
              <w:rPr>
                <w:rFonts w:ascii="宋体" w:hAnsi="宋体" w:hint="eastAsia"/>
                <w:sz w:val="18"/>
                <w:szCs w:val="18"/>
              </w:rPr>
              <w:t>，返回个人信息页面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</w:tcPr>
          <w:p w:rsidR="008F052F" w:rsidRPr="00B14232" w:rsidRDefault="001B4C0D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重新定位</w:t>
            </w:r>
          </w:p>
        </w:tc>
        <w:tc>
          <w:tcPr>
            <w:tcW w:w="361" w:type="pct"/>
          </w:tcPr>
          <w:p w:rsidR="008F052F" w:rsidRDefault="001B4C0D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8F052F" w:rsidRDefault="001B4C0D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点击刷新定位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6D5538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热门城市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6D5538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单选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A6009B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展示当前</w:t>
            </w:r>
            <w:r w:rsidR="008438C1">
              <w:rPr>
                <w:rFonts w:ascii="宋体" w:hAnsi="宋体" w:hint="eastAsia"/>
                <w:sz w:val="18"/>
                <w:szCs w:val="18"/>
              </w:rPr>
              <w:t>开通城市管理中已经创建的城市（包含开通的及未开通的）</w:t>
            </w:r>
            <w:r>
              <w:rPr>
                <w:rFonts w:ascii="宋体" w:hAnsi="宋体" w:hint="eastAsia"/>
                <w:sz w:val="18"/>
                <w:szCs w:val="18"/>
              </w:rPr>
              <w:t>，顺序和管理后台顺序保持一致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5058BA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城市列表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35658F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单选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35658F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按字母</w:t>
            </w:r>
            <w:r w:rsidR="002E27A4">
              <w:rPr>
                <w:rFonts w:ascii="宋体" w:hAnsi="宋体" w:hint="eastAsia"/>
                <w:sz w:val="18"/>
                <w:szCs w:val="18"/>
              </w:rPr>
              <w:t>展示，点击选中，返回个人信息页面</w:t>
            </w:r>
          </w:p>
        </w:tc>
      </w:tr>
      <w:tr w:rsidR="008F052F" w:rsidRPr="00B14232" w:rsidTr="000E100C">
        <w:tblPrEx>
          <w:shd w:val="clear" w:color="auto" w:fill="auto"/>
        </w:tblPrEx>
        <w:tc>
          <w:tcPr>
            <w:tcW w:w="8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DE335E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页面快速定位</w:t>
            </w:r>
          </w:p>
        </w:tc>
        <w:tc>
          <w:tcPr>
            <w:tcW w:w="3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DE335E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052F" w:rsidRDefault="00617036" w:rsidP="000E100C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点击快速定位到页面对应区域</w:t>
            </w:r>
          </w:p>
        </w:tc>
      </w:tr>
    </w:tbl>
    <w:p w:rsidR="008F052F" w:rsidRDefault="008F052F" w:rsidP="004D1664">
      <w:pPr>
        <w:rPr>
          <w:rFonts w:ascii="宋体" w:hAnsi="宋体"/>
          <w:szCs w:val="21"/>
        </w:rPr>
      </w:pPr>
    </w:p>
    <w:p w:rsidR="004048F2" w:rsidRDefault="004048F2" w:rsidP="00481D69">
      <w:pPr>
        <w:pStyle w:val="2"/>
      </w:pPr>
      <w:r>
        <w:rPr>
          <w:rFonts w:hint="eastAsia"/>
        </w:rPr>
        <w:lastRenderedPageBreak/>
        <w:t>功能</w:t>
      </w:r>
      <w:r w:rsidR="001C0A71">
        <w:t>14</w:t>
      </w:r>
      <w:r>
        <w:t>-</w:t>
      </w:r>
      <w:r w:rsidR="00481D69">
        <w:rPr>
          <w:rFonts w:hint="eastAsia"/>
        </w:rPr>
        <w:t>查看我的钱包</w:t>
      </w:r>
    </w:p>
    <w:p w:rsidR="00481D69" w:rsidRDefault="00481D69" w:rsidP="00481D69">
      <w:pPr>
        <w:pStyle w:val="3"/>
      </w:pPr>
      <w:r>
        <w:rPr>
          <w:rFonts w:hint="eastAsia"/>
        </w:rPr>
        <w:t>需求概述</w:t>
      </w:r>
    </w:p>
    <w:p w:rsidR="00481D69" w:rsidRDefault="00481D69" w:rsidP="004D166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1、展示我的T币：可用T币，点击进入商城。</w:t>
      </w:r>
    </w:p>
    <w:p w:rsidR="00481D69" w:rsidRDefault="00481D69" w:rsidP="004D1664">
      <w:pPr>
        <w:rPr>
          <w:rFonts w:ascii="宋体" w:hAnsi="宋体"/>
          <w:szCs w:val="21"/>
        </w:rPr>
      </w:pPr>
    </w:p>
    <w:p w:rsidR="00481D69" w:rsidRDefault="00481D69" w:rsidP="00481D69">
      <w:pPr>
        <w:pStyle w:val="3"/>
      </w:pPr>
      <w:r>
        <w:rPr>
          <w:rFonts w:hint="eastAsia"/>
        </w:rPr>
        <w:t>处理流程及约束条件</w:t>
      </w:r>
    </w:p>
    <w:p w:rsidR="00481D69" w:rsidRDefault="00481D69" w:rsidP="004D1664">
      <w:pPr>
        <w:rPr>
          <w:rFonts w:ascii="宋体" w:hAnsi="宋体"/>
          <w:szCs w:val="21"/>
        </w:rPr>
      </w:pPr>
    </w:p>
    <w:p w:rsidR="00481D69" w:rsidRDefault="00481D69" w:rsidP="00481D69">
      <w:pPr>
        <w:pStyle w:val="3"/>
      </w:pPr>
      <w:r>
        <w:rPr>
          <w:rFonts w:hint="eastAsia"/>
        </w:rPr>
        <w:t>界面原型元素及交互</w:t>
      </w:r>
    </w:p>
    <w:p w:rsidR="00481D69" w:rsidRDefault="00E61FD0" w:rsidP="004D1664">
      <w:pPr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69C023F" wp14:editId="3C444AAD">
            <wp:extent cx="2838450" cy="509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689"/>
        <w:gridCol w:w="7173"/>
      </w:tblGrid>
      <w:tr w:rsidR="00481D69" w:rsidRPr="00CA3C4C" w:rsidTr="00870048"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481D69" w:rsidRPr="00CA3C4C" w:rsidRDefault="00481D69" w:rsidP="0087004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5370DC">
              <w:rPr>
                <w:rFonts w:hint="eastAsia"/>
                <w:b/>
              </w:rPr>
              <w:t>页面规则说明：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481D69" w:rsidRPr="00B14232" w:rsidTr="00870048">
        <w:tblPrEx>
          <w:shd w:val="clear" w:color="auto" w:fill="auto"/>
        </w:tblPrEx>
        <w:tc>
          <w:tcPr>
            <w:tcW w:w="882" w:type="pct"/>
            <w:shd w:val="clear" w:color="auto" w:fill="C6D9F1"/>
          </w:tcPr>
          <w:p w:rsidR="00481D69" w:rsidRPr="00B14232" w:rsidRDefault="00481D69" w:rsidP="0087004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元素</w:t>
            </w:r>
          </w:p>
        </w:tc>
        <w:tc>
          <w:tcPr>
            <w:tcW w:w="361" w:type="pct"/>
            <w:shd w:val="clear" w:color="auto" w:fill="C6D9F1"/>
          </w:tcPr>
          <w:p w:rsidR="00481D69" w:rsidRPr="00B14232" w:rsidRDefault="00481D69" w:rsidP="0087004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事件</w:t>
            </w:r>
          </w:p>
        </w:tc>
        <w:tc>
          <w:tcPr>
            <w:tcW w:w="3757" w:type="pct"/>
            <w:shd w:val="clear" w:color="auto" w:fill="C6D9F1"/>
          </w:tcPr>
          <w:p w:rsidR="00481D69" w:rsidRPr="00B14232" w:rsidRDefault="00481D69" w:rsidP="00870048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 w:rsidRPr="00B14232">
              <w:rPr>
                <w:rFonts w:ascii="宋体" w:hAnsi="宋体" w:hint="eastAsia"/>
                <w:b/>
                <w:szCs w:val="21"/>
              </w:rPr>
              <w:t>处理说明</w:t>
            </w:r>
          </w:p>
        </w:tc>
      </w:tr>
      <w:tr w:rsidR="00481D69" w:rsidRPr="00B14232" w:rsidTr="00870048">
        <w:tblPrEx>
          <w:shd w:val="clear" w:color="auto" w:fill="auto"/>
        </w:tblPrEx>
        <w:tc>
          <w:tcPr>
            <w:tcW w:w="882" w:type="pct"/>
          </w:tcPr>
          <w:p w:rsidR="00481D69" w:rsidRPr="00B14232" w:rsidRDefault="005C4177" w:rsidP="0087004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我的T币</w:t>
            </w:r>
          </w:p>
        </w:tc>
        <w:tc>
          <w:tcPr>
            <w:tcW w:w="361" w:type="pct"/>
          </w:tcPr>
          <w:p w:rsidR="00481D69" w:rsidRPr="00B14232" w:rsidRDefault="005C4177" w:rsidP="0087004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</w:t>
            </w:r>
          </w:p>
        </w:tc>
        <w:tc>
          <w:tcPr>
            <w:tcW w:w="3757" w:type="pct"/>
          </w:tcPr>
          <w:p w:rsidR="00481D69" w:rsidRPr="00B14232" w:rsidRDefault="005C4177" w:rsidP="00870048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展示当前可用T币，点击进入商城。</w:t>
            </w:r>
          </w:p>
        </w:tc>
      </w:tr>
    </w:tbl>
    <w:p w:rsidR="00481D69" w:rsidRDefault="00481D69" w:rsidP="004D1664">
      <w:pPr>
        <w:rPr>
          <w:rFonts w:ascii="宋体" w:hAnsi="宋体"/>
          <w:szCs w:val="21"/>
        </w:rPr>
      </w:pPr>
    </w:p>
    <w:p w:rsidR="004C5130" w:rsidRDefault="004C5130" w:rsidP="00583886">
      <w:pPr>
        <w:pStyle w:val="2"/>
      </w:pPr>
      <w:r>
        <w:rPr>
          <w:rFonts w:hint="eastAsia"/>
        </w:rPr>
        <w:lastRenderedPageBreak/>
        <w:t>功能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-</w:t>
      </w:r>
      <w:r w:rsidR="00583886">
        <w:rPr>
          <w:rFonts w:hint="eastAsia"/>
        </w:rPr>
        <w:t>展示提醒动效</w:t>
      </w:r>
    </w:p>
    <w:p w:rsidR="00583886" w:rsidRPr="00583886" w:rsidRDefault="00583886" w:rsidP="00583886">
      <w:pPr>
        <w:pStyle w:val="aff8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 w:rsidRPr="00583886">
        <w:rPr>
          <w:rFonts w:ascii="宋体" w:hAnsi="宋体" w:hint="eastAsia"/>
          <w:szCs w:val="21"/>
        </w:rPr>
        <w:t>App内任意界面可展示。</w:t>
      </w:r>
    </w:p>
    <w:p w:rsidR="00583886" w:rsidRDefault="003C3FA3" w:rsidP="00583886">
      <w:pPr>
        <w:pStyle w:val="aff8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会员连续N月保级后自动升级，App屏幕使用状态下，任意页面可以展示，App非屏幕使用状态，调起App屏幕使用时展示，</w:t>
      </w:r>
      <w:proofErr w:type="gramStart"/>
      <w:r>
        <w:rPr>
          <w:rFonts w:ascii="宋体" w:hAnsi="宋体" w:hint="eastAsia"/>
          <w:szCs w:val="21"/>
        </w:rPr>
        <w:t>动效</w:t>
      </w:r>
      <w:r w:rsidR="00E55670">
        <w:rPr>
          <w:rFonts w:ascii="宋体" w:hAnsi="宋体" w:hint="eastAsia"/>
          <w:szCs w:val="21"/>
        </w:rPr>
        <w:t>主文案</w:t>
      </w:r>
      <w:proofErr w:type="gramEnd"/>
      <w:r w:rsidR="00E55670">
        <w:rPr>
          <w:rFonts w:ascii="宋体" w:hAnsi="宋体" w:hint="eastAsia"/>
          <w:szCs w:val="21"/>
        </w:rPr>
        <w:t>：恭喜升级XX会员</w:t>
      </w:r>
      <w:r w:rsidR="007E401B">
        <w:rPr>
          <w:rFonts w:ascii="宋体" w:hAnsi="宋体" w:hint="eastAsia"/>
          <w:szCs w:val="21"/>
        </w:rPr>
        <w:t>（自动升级后的会员等级）</w:t>
      </w:r>
      <w:r w:rsidR="00E55670">
        <w:rPr>
          <w:rFonts w:ascii="宋体" w:hAnsi="宋体" w:hint="eastAsia"/>
          <w:szCs w:val="21"/>
        </w:rPr>
        <w:t>，</w:t>
      </w:r>
      <w:r w:rsidR="007E401B">
        <w:rPr>
          <w:rFonts w:ascii="宋体" w:hAnsi="宋体" w:hint="eastAsia"/>
          <w:szCs w:val="21"/>
        </w:rPr>
        <w:t>副文案：YY会员（自动升级前的会员等级）连</w:t>
      </w:r>
      <w:proofErr w:type="gramStart"/>
      <w:r w:rsidR="007E401B">
        <w:rPr>
          <w:rFonts w:ascii="宋体" w:hAnsi="宋体" w:hint="eastAsia"/>
          <w:szCs w:val="21"/>
        </w:rPr>
        <w:t>续保级</w:t>
      </w:r>
      <w:proofErr w:type="gramEnd"/>
      <w:r w:rsidR="007E401B">
        <w:rPr>
          <w:rFonts w:ascii="宋体" w:hAnsi="宋体" w:hint="eastAsia"/>
          <w:szCs w:val="21"/>
        </w:rPr>
        <w:t>奖励</w:t>
      </w:r>
    </w:p>
    <w:p w:rsidR="003C3FA3" w:rsidRDefault="00FD60CF" w:rsidP="00583886">
      <w:pPr>
        <w:pStyle w:val="aff8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黑金</w:t>
      </w:r>
      <w:r w:rsidR="003C3FA3">
        <w:rPr>
          <w:rFonts w:ascii="宋体" w:hAnsi="宋体" w:hint="eastAsia"/>
          <w:szCs w:val="21"/>
        </w:rPr>
        <w:t>会员永久保级</w:t>
      </w:r>
      <w:r w:rsidR="00961414">
        <w:rPr>
          <w:rFonts w:ascii="宋体" w:hAnsi="宋体" w:hint="eastAsia"/>
          <w:szCs w:val="21"/>
        </w:rPr>
        <w:t>，App屏幕使用状态下，任意页面可以展示，App非屏幕使用状态，调起App屏幕使用时展示，</w:t>
      </w:r>
      <w:proofErr w:type="gramStart"/>
      <w:r w:rsidR="00961414">
        <w:rPr>
          <w:rFonts w:ascii="宋体" w:hAnsi="宋体" w:hint="eastAsia"/>
          <w:szCs w:val="21"/>
        </w:rPr>
        <w:t>动效主文案</w:t>
      </w:r>
      <w:proofErr w:type="gramEnd"/>
      <w:r w:rsidR="00961414">
        <w:rPr>
          <w:rFonts w:ascii="宋体" w:hAnsi="宋体" w:hint="eastAsia"/>
          <w:szCs w:val="21"/>
        </w:rPr>
        <w:t>：恭喜成为首位永久黑金会员/恭喜成为第XXX位永久黑金会员。展示永久黑金会员排位。</w:t>
      </w:r>
    </w:p>
    <w:p w:rsidR="00FD60CF" w:rsidRPr="00583886" w:rsidRDefault="00FD60CF" w:rsidP="00583886">
      <w:pPr>
        <w:pStyle w:val="aff8"/>
        <w:numPr>
          <w:ilvl w:val="0"/>
          <w:numId w:val="33"/>
        </w:numPr>
        <w:ind w:firstLineChars="0"/>
        <w:rPr>
          <w:rFonts w:ascii="宋体" w:hAnsi="宋体"/>
          <w:szCs w:val="21"/>
        </w:rPr>
      </w:pPr>
      <w:proofErr w:type="gramStart"/>
      <w:r>
        <w:rPr>
          <w:rFonts w:ascii="宋体" w:hAnsi="宋体" w:hint="eastAsia"/>
          <w:szCs w:val="21"/>
        </w:rPr>
        <w:t>黑钻会员</w:t>
      </w:r>
      <w:proofErr w:type="gramEnd"/>
      <w:r>
        <w:rPr>
          <w:rFonts w:ascii="宋体" w:hAnsi="宋体" w:hint="eastAsia"/>
          <w:szCs w:val="21"/>
        </w:rPr>
        <w:t>永久保级，App屏幕使用状态下，任意页面可以展示，App非屏幕使用状态，调起App屏幕使用时展示，</w:t>
      </w:r>
      <w:proofErr w:type="gramStart"/>
      <w:r>
        <w:rPr>
          <w:rFonts w:ascii="宋体" w:hAnsi="宋体" w:hint="eastAsia"/>
          <w:szCs w:val="21"/>
        </w:rPr>
        <w:t>动效主文</w:t>
      </w:r>
      <w:proofErr w:type="gramEnd"/>
      <w:r>
        <w:rPr>
          <w:rFonts w:ascii="宋体" w:hAnsi="宋体" w:hint="eastAsia"/>
          <w:szCs w:val="21"/>
        </w:rPr>
        <w:t>案：恭喜成为</w:t>
      </w:r>
      <w:proofErr w:type="gramStart"/>
      <w:r>
        <w:rPr>
          <w:rFonts w:ascii="宋体" w:hAnsi="宋体" w:hint="eastAsia"/>
          <w:szCs w:val="21"/>
        </w:rPr>
        <w:t>永久黑钻会员</w:t>
      </w:r>
      <w:proofErr w:type="gramEnd"/>
      <w:r>
        <w:rPr>
          <w:rFonts w:ascii="宋体" w:hAnsi="宋体" w:hint="eastAsia"/>
          <w:szCs w:val="21"/>
        </w:rPr>
        <w:t>。</w:t>
      </w:r>
    </w:p>
    <w:p w:rsidR="00340FB5" w:rsidRPr="005B3540" w:rsidRDefault="00340FB5" w:rsidP="005B3540">
      <w:pPr>
        <w:pStyle w:val="1"/>
      </w:pPr>
      <w:bookmarkStart w:id="77" w:name="_Toc10537029"/>
      <w:r w:rsidRPr="005B3540">
        <w:rPr>
          <w:rFonts w:hint="eastAsia"/>
        </w:rPr>
        <w:t>非</w:t>
      </w:r>
      <w:r w:rsidRPr="005B3540">
        <w:t>功能需求</w:t>
      </w:r>
      <w:bookmarkEnd w:id="77"/>
    </w:p>
    <w:tbl>
      <w:tblPr>
        <w:tblW w:w="5601" w:type="pct"/>
        <w:tblInd w:w="-1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BFBFBF"/>
        <w:tblLook w:val="04A0" w:firstRow="1" w:lastRow="0" w:firstColumn="1" w:lastColumn="0" w:noHBand="0" w:noVBand="1"/>
      </w:tblPr>
      <w:tblGrid>
        <w:gridCol w:w="1684"/>
        <w:gridCol w:w="7862"/>
      </w:tblGrid>
      <w:tr w:rsidR="004C75C2" w:rsidRPr="00CA3C4C" w:rsidTr="001969B2"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/>
            <w:vAlign w:val="center"/>
          </w:tcPr>
          <w:p w:rsidR="004C75C2" w:rsidRPr="00CA3C4C" w:rsidRDefault="004C75C2" w:rsidP="001969B2">
            <w:pPr>
              <w:spacing w:line="240" w:lineRule="auto"/>
              <w:rPr>
                <w:rFonts w:ascii="宋体" w:hAnsi="宋体"/>
                <w:b/>
                <w:szCs w:val="21"/>
              </w:rPr>
            </w:pPr>
            <w:r>
              <w:rPr>
                <w:rFonts w:hint="eastAsia"/>
                <w:b/>
              </w:rPr>
              <w:t>非功能</w:t>
            </w:r>
            <w:r>
              <w:rPr>
                <w:b/>
              </w:rPr>
              <w:t>需求</w:t>
            </w:r>
            <w:r w:rsidRPr="005370DC">
              <w:rPr>
                <w:rFonts w:hint="eastAsia"/>
                <w:b/>
              </w:rPr>
              <w:t>：</w:t>
            </w:r>
            <w:r w:rsidRPr="00CA3C4C">
              <w:rPr>
                <w:rFonts w:ascii="宋体" w:hAnsi="宋体" w:hint="eastAsia"/>
                <w:b/>
                <w:szCs w:val="21"/>
              </w:rPr>
              <w:t xml:space="preserve"> </w:t>
            </w:r>
          </w:p>
        </w:tc>
      </w:tr>
      <w:tr w:rsidR="00E91AE2" w:rsidRPr="00E91AE2" w:rsidTr="00691CD9">
        <w:tblPrEx>
          <w:shd w:val="clear" w:color="auto" w:fill="auto"/>
        </w:tblPrEx>
        <w:tc>
          <w:tcPr>
            <w:tcW w:w="882" w:type="pct"/>
          </w:tcPr>
          <w:p w:rsidR="00E91AE2" w:rsidRPr="00E91AE2" w:rsidRDefault="00E91AE2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 w:rsidRPr="00E91AE2">
              <w:rPr>
                <w:rFonts w:ascii="宋体" w:hAnsi="宋体" w:hint="eastAsia"/>
                <w:sz w:val="18"/>
                <w:szCs w:val="18"/>
              </w:rPr>
              <w:t>图片处理</w:t>
            </w:r>
          </w:p>
        </w:tc>
        <w:tc>
          <w:tcPr>
            <w:tcW w:w="4118" w:type="pct"/>
          </w:tcPr>
          <w:p w:rsidR="00E91AE2" w:rsidRPr="00E91AE2" w:rsidRDefault="00E91AE2" w:rsidP="00691CD9">
            <w:pPr>
              <w:spacing w:line="240" w:lineRule="auto"/>
              <w:rPr>
                <w:rFonts w:ascii="宋体" w:hAnsi="宋体"/>
                <w:sz w:val="18"/>
                <w:szCs w:val="18"/>
              </w:rPr>
            </w:pPr>
            <w:r w:rsidRPr="00E91AE2">
              <w:rPr>
                <w:rFonts w:ascii="宋体" w:hAnsi="宋体" w:hint="eastAsia"/>
                <w:sz w:val="18"/>
                <w:szCs w:val="18"/>
              </w:rPr>
              <w:t>从后台配置获取，网络差、后台未配置、图标未从后台获取到的情况，展示对应的默认图片。</w:t>
            </w:r>
          </w:p>
        </w:tc>
      </w:tr>
      <w:tr w:rsidR="004C75C2" w:rsidRPr="00B14232" w:rsidTr="004C75C2">
        <w:tblPrEx>
          <w:shd w:val="clear" w:color="auto" w:fill="auto"/>
        </w:tblPrEx>
        <w:tc>
          <w:tcPr>
            <w:tcW w:w="882" w:type="pct"/>
          </w:tcPr>
          <w:p w:rsidR="004C75C2" w:rsidRPr="001B7FC3" w:rsidRDefault="004C75C2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交易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处理时间</w:t>
            </w:r>
          </w:p>
        </w:tc>
        <w:tc>
          <w:tcPr>
            <w:tcW w:w="4118" w:type="pct"/>
          </w:tcPr>
          <w:p w:rsidR="004C75C2" w:rsidRDefault="004C75C2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描述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该功能</w:t>
            </w:r>
            <w:r w:rsidR="00D71D3A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对</w:t>
            </w:r>
            <w:r w:rsidR="00D71D3A"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单笔交易处理时间的要求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；</w:t>
            </w:r>
          </w:p>
          <w:p w:rsidR="00DC3032" w:rsidRPr="001B7FC3" w:rsidRDefault="00DC3032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如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对</w:t>
            </w: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产品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具体功能模块有时间要求，可以单独详述；</w:t>
            </w:r>
          </w:p>
        </w:tc>
      </w:tr>
      <w:tr w:rsidR="00DC3032" w:rsidRPr="00B14232" w:rsidTr="004C75C2">
        <w:tblPrEx>
          <w:shd w:val="clear" w:color="auto" w:fill="auto"/>
        </w:tblPrEx>
        <w:tc>
          <w:tcPr>
            <w:tcW w:w="882" w:type="pct"/>
          </w:tcPr>
          <w:p w:rsidR="00DC3032" w:rsidRPr="001B7FC3" w:rsidRDefault="00DC3032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页面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加载</w:t>
            </w: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时间</w:t>
            </w:r>
          </w:p>
        </w:tc>
        <w:tc>
          <w:tcPr>
            <w:tcW w:w="4118" w:type="pct"/>
          </w:tcPr>
          <w:p w:rsidR="00DC3032" w:rsidRPr="001B7FC3" w:rsidRDefault="00DC3032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描述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该功能页面首屏加载时间要求；</w:t>
            </w:r>
          </w:p>
        </w:tc>
      </w:tr>
      <w:tr w:rsidR="004C75C2" w:rsidRPr="00B14232" w:rsidTr="004C75C2">
        <w:tblPrEx>
          <w:shd w:val="clear" w:color="auto" w:fill="auto"/>
        </w:tblPrEx>
        <w:tc>
          <w:tcPr>
            <w:tcW w:w="882" w:type="pct"/>
          </w:tcPr>
          <w:p w:rsidR="004C75C2" w:rsidRPr="001B7FC3" w:rsidRDefault="00D71D3A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同时使用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客户数</w:t>
            </w:r>
          </w:p>
        </w:tc>
        <w:tc>
          <w:tcPr>
            <w:tcW w:w="4118" w:type="pct"/>
          </w:tcPr>
          <w:p w:rsidR="004C75C2" w:rsidRPr="001B7FC3" w:rsidRDefault="004C75C2" w:rsidP="00D71D3A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描述</w:t>
            </w:r>
            <w:r w:rsidR="00D71D3A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预估在同一</w:t>
            </w:r>
            <w:r w:rsidR="00D71D3A"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时间点，</w:t>
            </w:r>
            <w:r w:rsidR="00D71D3A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在</w:t>
            </w:r>
            <w:r w:rsidR="00D71D3A"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使用该产品功能的</w:t>
            </w:r>
            <w:r w:rsidR="00D71D3A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需要能</w:t>
            </w:r>
            <w:r w:rsidR="00D71D3A"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支持的用户</w:t>
            </w:r>
            <w:r w:rsidR="00D71D3A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数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；</w:t>
            </w:r>
          </w:p>
          <w:p w:rsidR="00DC3032" w:rsidRPr="001B7FC3" w:rsidRDefault="00D71D3A" w:rsidP="00D71D3A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预估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应满足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未来</w:t>
            </w:r>
            <w:r w:rsidR="00477EEB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1</w:t>
            </w:r>
            <w:r w:rsidR="00477EEB"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-3</w:t>
            </w:r>
            <w:r w:rsidR="00477EEB"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年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需求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；</w:t>
            </w:r>
          </w:p>
        </w:tc>
      </w:tr>
      <w:tr w:rsidR="00477EEB" w:rsidRPr="00DC3032" w:rsidTr="004C75C2">
        <w:tblPrEx>
          <w:shd w:val="clear" w:color="auto" w:fill="auto"/>
        </w:tblPrEx>
        <w:tc>
          <w:tcPr>
            <w:tcW w:w="882" w:type="pct"/>
          </w:tcPr>
          <w:p w:rsidR="00477EEB" w:rsidRPr="001B7FC3" w:rsidRDefault="00477EEB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交易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量</w:t>
            </w:r>
          </w:p>
        </w:tc>
        <w:tc>
          <w:tcPr>
            <w:tcW w:w="4118" w:type="pct"/>
          </w:tcPr>
          <w:p w:rsidR="00477EEB" w:rsidRPr="001B7FC3" w:rsidRDefault="00477EEB" w:rsidP="00D71D3A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描述预估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一天的交易量水平，描述未来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1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-3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年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将会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达到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的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日</w:t>
            </w:r>
            <w:r w:rsidRPr="001B7FC3">
              <w:rPr>
                <w:rFonts w:ascii="宋体" w:hAnsi="宋体"/>
                <w:i/>
                <w:color w:val="0000FF"/>
                <w:sz w:val="18"/>
                <w:szCs w:val="18"/>
              </w:rPr>
              <w:t>交易量</w:t>
            </w:r>
            <w:r w:rsidRPr="001B7FC3"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；</w:t>
            </w:r>
          </w:p>
        </w:tc>
      </w:tr>
      <w:tr w:rsidR="00DC3032" w:rsidRPr="00DC3032" w:rsidTr="004C75C2">
        <w:tblPrEx>
          <w:shd w:val="clear" w:color="auto" w:fill="auto"/>
        </w:tblPrEx>
        <w:tc>
          <w:tcPr>
            <w:tcW w:w="882" w:type="pct"/>
          </w:tcPr>
          <w:p w:rsidR="00DC3032" w:rsidRPr="001B7FC3" w:rsidRDefault="00DC3032" w:rsidP="001969B2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运行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环境</w:t>
            </w:r>
          </w:p>
        </w:tc>
        <w:tc>
          <w:tcPr>
            <w:tcW w:w="4118" w:type="pct"/>
          </w:tcPr>
          <w:p w:rsidR="00DC3032" w:rsidRPr="001B7FC3" w:rsidRDefault="00DC3032" w:rsidP="00D71D3A">
            <w:pPr>
              <w:spacing w:line="240" w:lineRule="auto"/>
              <w:rPr>
                <w:rFonts w:ascii="宋体" w:hAnsi="宋体"/>
                <w:i/>
                <w:color w:val="0000FF"/>
                <w:sz w:val="18"/>
                <w:szCs w:val="18"/>
              </w:rPr>
            </w:pPr>
            <w:r>
              <w:rPr>
                <w:rFonts w:ascii="宋体" w:hAnsi="宋体" w:hint="eastAsia"/>
                <w:i/>
                <w:color w:val="0000FF"/>
                <w:sz w:val="18"/>
                <w:szCs w:val="18"/>
              </w:rPr>
              <w:t>描述</w:t>
            </w:r>
            <w:r>
              <w:rPr>
                <w:rFonts w:ascii="宋体" w:hAnsi="宋体"/>
                <w:i/>
                <w:color w:val="0000FF"/>
                <w:sz w:val="18"/>
                <w:szCs w:val="18"/>
              </w:rPr>
              <w:t>产品对浏览器、机型等要求；</w:t>
            </w:r>
          </w:p>
        </w:tc>
      </w:tr>
    </w:tbl>
    <w:p w:rsidR="00A26B9C" w:rsidRPr="00EB7CFA" w:rsidRDefault="00A26B9C" w:rsidP="00A26B9C">
      <w:pPr>
        <w:rPr>
          <w:rFonts w:ascii="宋体" w:hAnsi="宋体"/>
          <w:szCs w:val="21"/>
        </w:rPr>
      </w:pPr>
    </w:p>
    <w:sectPr w:rsidR="00A26B9C" w:rsidRPr="00EB7CFA" w:rsidSect="00E66E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3922" w:rsidRDefault="008C3922">
      <w:r>
        <w:separator/>
      </w:r>
    </w:p>
  </w:endnote>
  <w:endnote w:type="continuationSeparator" w:id="0">
    <w:p w:rsidR="008C3922" w:rsidRDefault="008C3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1B7" w:rsidRDefault="00B421B7">
    <w:pPr>
      <w:pStyle w:val="51"/>
      <w:tabs>
        <w:tab w:val="clear" w:pos="4153"/>
        <w:tab w:val="clear" w:pos="8306"/>
        <w:tab w:val="center" w:pos="4195"/>
        <w:tab w:val="right" w:pos="8390"/>
      </w:tabs>
      <w:spacing w:before="120"/>
    </w:pPr>
    <w:r>
      <w:tab/>
    </w:r>
    <w:r>
      <w:rPr>
        <w:rFonts w:hint="eastAsia"/>
        <w:szCs w:val="21"/>
      </w:rPr>
      <w:tab/>
    </w:r>
    <w:r>
      <w:rPr>
        <w:rFonts w:hint="eastAsia"/>
        <w:szCs w:val="21"/>
      </w:rPr>
      <w:t>第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noProof/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共</w:t>
    </w:r>
    <w:r>
      <w:rPr>
        <w:rFonts w:hint="eastAsia"/>
        <w:szCs w:val="21"/>
      </w:rPr>
      <w:t xml:space="preserve">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noProof/>
        <w:szCs w:val="21"/>
      </w:rPr>
      <w:t>7</w:t>
    </w:r>
    <w:r>
      <w:rPr>
        <w:szCs w:val="21"/>
      </w:rPr>
      <w:fldChar w:fldCharType="end"/>
    </w:r>
    <w:r>
      <w:rPr>
        <w:rFonts w:hint="eastAsia"/>
        <w:szCs w:val="21"/>
      </w:rPr>
      <w:t xml:space="preserve"> </w:t>
    </w:r>
    <w:r>
      <w:rPr>
        <w:rFonts w:hint="eastAsia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3922" w:rsidRDefault="008C3922">
      <w:r>
        <w:separator/>
      </w:r>
    </w:p>
  </w:footnote>
  <w:footnote w:type="continuationSeparator" w:id="0">
    <w:p w:rsidR="008C3922" w:rsidRDefault="008C39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1B7" w:rsidRDefault="00B421B7" w:rsidP="00847FDE">
    <w:pPr>
      <w:pStyle w:val="af4"/>
      <w:rPr>
        <w:rFonts w:ascii="宋体" w:hAnsi="宋体"/>
      </w:rPr>
    </w:pPr>
    <w:bookmarkStart w:id="1" w:name="_Hlk10044467"/>
    <w:bookmarkStart w:id="2" w:name="_Hlk10044468"/>
    <w:r>
      <w:t>T3</w:t>
    </w:r>
    <w:r>
      <w:rPr>
        <w:rFonts w:hint="eastAsia"/>
      </w:rPr>
      <w:t>出行</w:t>
    </w:r>
    <w:r>
      <w:t xml:space="preserve">                                                         </w:t>
    </w:r>
    <w:r>
      <w:rPr>
        <w:rFonts w:hint="eastAsia"/>
      </w:rPr>
      <w:t>会员体系乘客</w:t>
    </w:r>
    <w:proofErr w:type="gramStart"/>
    <w:r>
      <w:rPr>
        <w:rFonts w:hint="eastAsia"/>
      </w:rPr>
      <w:t>端产品</w:t>
    </w:r>
    <w:proofErr w:type="gramEnd"/>
    <w:r>
      <w:rPr>
        <w:rFonts w:hint="eastAsia"/>
      </w:rPr>
      <w:t>需求说明书</w:t>
    </w:r>
    <w:r>
      <w:rPr>
        <w:rFonts w:ascii="宋体" w:hAnsi="宋体"/>
        <w:lang w:val="zh-CN"/>
      </w:rPr>
      <w:tab/>
    </w:r>
    <w:bookmarkEnd w:id="1"/>
    <w:bookmarkEnd w:id="2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1B7" w:rsidRPr="00467A87" w:rsidRDefault="00B421B7" w:rsidP="00467A87">
    <w:pPr>
      <w:pStyle w:val="af4"/>
    </w:pPr>
    <w:r>
      <w:t>T3</w:t>
    </w:r>
    <w:r>
      <w:rPr>
        <w:rFonts w:hint="eastAsia"/>
      </w:rPr>
      <w:t>出行</w:t>
    </w:r>
    <w:r>
      <w:t xml:space="preserve">                                                          </w:t>
    </w:r>
    <w:r>
      <w:rPr>
        <w:rFonts w:hint="eastAsia"/>
      </w:rPr>
      <w:t>会员体系乘客</w:t>
    </w:r>
    <w:proofErr w:type="gramStart"/>
    <w:r>
      <w:rPr>
        <w:rFonts w:hint="eastAsia"/>
      </w:rPr>
      <w:t>端产品</w:t>
    </w:r>
    <w:proofErr w:type="gramEnd"/>
    <w:r>
      <w:rPr>
        <w:rFonts w:hint="eastAsia"/>
      </w:rPr>
      <w:t>需求说明书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805AE"/>
    <w:multiLevelType w:val="multilevel"/>
    <w:tmpl w:val="4468BE1A"/>
    <w:lvl w:ilvl="0">
      <w:start w:val="1"/>
      <w:numFmt w:val="decimal"/>
      <w:pStyle w:val="a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a0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6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a1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" w15:restartNumberingAfterBreak="0">
    <w:nsid w:val="02F77A3F"/>
    <w:multiLevelType w:val="hybridMultilevel"/>
    <w:tmpl w:val="777C3E1C"/>
    <w:lvl w:ilvl="0" w:tplc="F162F9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770507"/>
    <w:multiLevelType w:val="hybridMultilevel"/>
    <w:tmpl w:val="D5D4C08E"/>
    <w:lvl w:ilvl="0" w:tplc="DFE6361C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EC07007"/>
    <w:multiLevelType w:val="hybridMultilevel"/>
    <w:tmpl w:val="BB82DB9C"/>
    <w:lvl w:ilvl="0" w:tplc="08723C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E95941"/>
    <w:multiLevelType w:val="hybridMultilevel"/>
    <w:tmpl w:val="338CEA1A"/>
    <w:lvl w:ilvl="0" w:tplc="83609D3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2C60A8"/>
    <w:multiLevelType w:val="hybridMultilevel"/>
    <w:tmpl w:val="681A3EBC"/>
    <w:lvl w:ilvl="0" w:tplc="DFE6361C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EC2D95"/>
    <w:multiLevelType w:val="hybridMultilevel"/>
    <w:tmpl w:val="A972EF22"/>
    <w:lvl w:ilvl="0" w:tplc="DFE6361C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3F2D3F"/>
    <w:multiLevelType w:val="hybridMultilevel"/>
    <w:tmpl w:val="654A4D24"/>
    <w:lvl w:ilvl="0" w:tplc="039241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525217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BCD242F"/>
    <w:multiLevelType w:val="hybridMultilevel"/>
    <w:tmpl w:val="D5D4C08E"/>
    <w:lvl w:ilvl="0" w:tplc="DFE6361C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054F0C"/>
    <w:multiLevelType w:val="hybridMultilevel"/>
    <w:tmpl w:val="D5D4C08E"/>
    <w:lvl w:ilvl="0" w:tplc="DFE6361C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D891C0A"/>
    <w:multiLevelType w:val="hybridMultilevel"/>
    <w:tmpl w:val="166EE0C4"/>
    <w:lvl w:ilvl="0" w:tplc="47027C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261ED3"/>
    <w:multiLevelType w:val="hybridMultilevel"/>
    <w:tmpl w:val="19448FDE"/>
    <w:lvl w:ilvl="0" w:tplc="375C14E6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2D008C"/>
    <w:multiLevelType w:val="hybridMultilevel"/>
    <w:tmpl w:val="4FB8B832"/>
    <w:lvl w:ilvl="0" w:tplc="97868B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C472D4"/>
    <w:multiLevelType w:val="hybridMultilevel"/>
    <w:tmpl w:val="AF12DB78"/>
    <w:lvl w:ilvl="0" w:tplc="8C3E88C0">
      <w:start w:val="1"/>
      <w:numFmt w:val="decimal"/>
      <w:lvlText w:val="%1."/>
      <w:lvlJc w:val="left"/>
      <w:pPr>
        <w:ind w:left="993" w:firstLine="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2688" w:hanging="420"/>
      </w:pPr>
    </w:lvl>
    <w:lvl w:ilvl="2" w:tplc="0409001B" w:tentative="1">
      <w:start w:val="1"/>
      <w:numFmt w:val="lowerRoman"/>
      <w:lvlText w:val="%3."/>
      <w:lvlJc w:val="right"/>
      <w:pPr>
        <w:ind w:left="3108" w:hanging="420"/>
      </w:pPr>
    </w:lvl>
    <w:lvl w:ilvl="3" w:tplc="0409000F" w:tentative="1">
      <w:start w:val="1"/>
      <w:numFmt w:val="decimal"/>
      <w:lvlText w:val="%4."/>
      <w:lvlJc w:val="left"/>
      <w:pPr>
        <w:ind w:left="3528" w:hanging="420"/>
      </w:pPr>
    </w:lvl>
    <w:lvl w:ilvl="4" w:tplc="04090019" w:tentative="1">
      <w:start w:val="1"/>
      <w:numFmt w:val="lowerLetter"/>
      <w:lvlText w:val="%5)"/>
      <w:lvlJc w:val="left"/>
      <w:pPr>
        <w:ind w:left="3948" w:hanging="420"/>
      </w:pPr>
    </w:lvl>
    <w:lvl w:ilvl="5" w:tplc="0409001B" w:tentative="1">
      <w:start w:val="1"/>
      <w:numFmt w:val="lowerRoman"/>
      <w:lvlText w:val="%6."/>
      <w:lvlJc w:val="right"/>
      <w:pPr>
        <w:ind w:left="4368" w:hanging="420"/>
      </w:pPr>
    </w:lvl>
    <w:lvl w:ilvl="6" w:tplc="0409000F" w:tentative="1">
      <w:start w:val="1"/>
      <w:numFmt w:val="decimal"/>
      <w:lvlText w:val="%7."/>
      <w:lvlJc w:val="left"/>
      <w:pPr>
        <w:ind w:left="4788" w:hanging="420"/>
      </w:pPr>
    </w:lvl>
    <w:lvl w:ilvl="7" w:tplc="04090019" w:tentative="1">
      <w:start w:val="1"/>
      <w:numFmt w:val="lowerLetter"/>
      <w:lvlText w:val="%8)"/>
      <w:lvlJc w:val="left"/>
      <w:pPr>
        <w:ind w:left="5208" w:hanging="420"/>
      </w:pPr>
    </w:lvl>
    <w:lvl w:ilvl="8" w:tplc="0409001B" w:tentative="1">
      <w:start w:val="1"/>
      <w:numFmt w:val="lowerRoman"/>
      <w:lvlText w:val="%9."/>
      <w:lvlJc w:val="right"/>
      <w:pPr>
        <w:ind w:left="5628" w:hanging="420"/>
      </w:pPr>
    </w:lvl>
  </w:abstractNum>
  <w:abstractNum w:abstractNumId="15" w15:restartNumberingAfterBreak="0">
    <w:nsid w:val="3F491259"/>
    <w:multiLevelType w:val="hybridMultilevel"/>
    <w:tmpl w:val="2A6CC1EA"/>
    <w:lvl w:ilvl="0" w:tplc="A0BA97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02C131E"/>
    <w:multiLevelType w:val="hybridMultilevel"/>
    <w:tmpl w:val="4566BCBC"/>
    <w:lvl w:ilvl="0" w:tplc="9CDC16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DC04D2"/>
    <w:multiLevelType w:val="hybridMultilevel"/>
    <w:tmpl w:val="52E8EAC6"/>
    <w:lvl w:ilvl="0" w:tplc="F9745D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FE570A"/>
    <w:multiLevelType w:val="multilevel"/>
    <w:tmpl w:val="11FEBED6"/>
    <w:lvl w:ilvl="0">
      <w:start w:val="1"/>
      <w:numFmt w:val="decimal"/>
      <w:pStyle w:val="1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9" w15:restartNumberingAfterBreak="0">
    <w:nsid w:val="4E1845E6"/>
    <w:multiLevelType w:val="hybridMultilevel"/>
    <w:tmpl w:val="C138F89C"/>
    <w:lvl w:ilvl="0" w:tplc="D46A96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BE31DB"/>
    <w:multiLevelType w:val="hybridMultilevel"/>
    <w:tmpl w:val="1FE27904"/>
    <w:lvl w:ilvl="0" w:tplc="1D30123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1193BD6"/>
    <w:multiLevelType w:val="hybridMultilevel"/>
    <w:tmpl w:val="718A4A6A"/>
    <w:lvl w:ilvl="0" w:tplc="6322AA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45A0F3A"/>
    <w:multiLevelType w:val="hybridMultilevel"/>
    <w:tmpl w:val="489E3B52"/>
    <w:lvl w:ilvl="0" w:tplc="50A425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794DDB"/>
    <w:multiLevelType w:val="hybridMultilevel"/>
    <w:tmpl w:val="051A2A70"/>
    <w:lvl w:ilvl="0" w:tplc="DBCCB5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1E7CB3"/>
    <w:multiLevelType w:val="hybridMultilevel"/>
    <w:tmpl w:val="D5D4C08E"/>
    <w:lvl w:ilvl="0" w:tplc="DFE6361C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ascii="宋体" w:eastAsia="宋体" w:hAnsi="宋体" w:hint="default"/>
      </w:rPr>
    </w:lvl>
    <w:lvl w:ilvl="1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7A56524"/>
    <w:multiLevelType w:val="hybridMultilevel"/>
    <w:tmpl w:val="954CEA6A"/>
    <w:lvl w:ilvl="0" w:tplc="F9F4C0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3612FC"/>
    <w:multiLevelType w:val="hybridMultilevel"/>
    <w:tmpl w:val="7E2A906E"/>
    <w:lvl w:ilvl="0" w:tplc="36548A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523E63"/>
    <w:multiLevelType w:val="hybridMultilevel"/>
    <w:tmpl w:val="51DA992E"/>
    <w:lvl w:ilvl="0" w:tplc="088676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1F648A9"/>
    <w:multiLevelType w:val="hybridMultilevel"/>
    <w:tmpl w:val="794E1C40"/>
    <w:lvl w:ilvl="0" w:tplc="7F8ED6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2224FAF"/>
    <w:multiLevelType w:val="hybridMultilevel"/>
    <w:tmpl w:val="26F861CA"/>
    <w:lvl w:ilvl="0" w:tplc="82B857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7416A0"/>
    <w:multiLevelType w:val="multilevel"/>
    <w:tmpl w:val="8EFA8DC2"/>
    <w:styleLink w:val="11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)"/>
      <w:lvlJc w:val="left"/>
      <w:pPr>
        <w:tabs>
          <w:tab w:val="num" w:pos="2940"/>
        </w:tabs>
        <w:ind w:left="2940" w:hanging="420"/>
      </w:pPr>
    </w:lvl>
    <w:lvl w:ilvl="7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  <w:sz w:val="21"/>
        <w:szCs w:val="21"/>
      </w:rPr>
    </w:lvl>
    <w:lvl w:ilvl="8">
      <w:start w:val="1"/>
      <w:numFmt w:val="decimal"/>
      <w:lvlText w:val="%9)"/>
      <w:lvlJc w:val="lef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DEF1CE7"/>
    <w:multiLevelType w:val="hybridMultilevel"/>
    <w:tmpl w:val="E19CA056"/>
    <w:lvl w:ilvl="0" w:tplc="4CC47E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0"/>
    <w:lvlOverride w:ilvl="0">
      <w:lvl w:ilvl="0">
        <w:start w:val="1"/>
        <w:numFmt w:val="decimal"/>
        <w:pStyle w:val="a"/>
        <w:lvlText w:val="%1"/>
        <w:lvlJc w:val="left"/>
        <w:pPr>
          <w:ind w:left="432" w:hanging="432"/>
        </w:pPr>
      </w:lvl>
    </w:lvlOverride>
    <w:lvlOverride w:ilvl="1">
      <w:lvl w:ilvl="1">
        <w:start w:val="1"/>
        <w:numFmt w:val="decimal"/>
        <w:pStyle w:val="a0"/>
        <w:lvlText w:val="%1.%2"/>
        <w:lvlJc w:val="left"/>
        <w:pPr>
          <w:ind w:left="576" w:hanging="576"/>
        </w:pPr>
      </w:lvl>
    </w:lvlOverride>
    <w:lvlOverride w:ilvl="2">
      <w:lvl w:ilvl="2">
        <w:start w:val="1"/>
        <w:numFmt w:val="decimal"/>
        <w:pStyle w:val="6"/>
        <w:lvlText w:val="%1.%2.%3"/>
        <w:lvlJc w:val="left"/>
        <w:pPr>
          <w:ind w:left="720" w:hanging="720"/>
        </w:pPr>
      </w:lvl>
    </w:lvlOverride>
    <w:lvlOverride w:ilvl="3">
      <w:lvl w:ilvl="3">
        <w:start w:val="1"/>
        <w:numFmt w:val="decimal"/>
        <w:pStyle w:val="a1"/>
        <w:lvlText w:val="%1.%2.%3.%4"/>
        <w:lvlJc w:val="left"/>
        <w:pPr>
          <w:ind w:left="864" w:hanging="864"/>
        </w:p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08" w:hanging="1008"/>
        </w:p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152" w:hanging="1152"/>
        </w:p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296" w:hanging="1296"/>
        </w:p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584" w:hanging="1584"/>
        </w:pPr>
      </w:lvl>
    </w:lvlOverride>
  </w:num>
  <w:num w:numId="3">
    <w:abstractNumId w:val="30"/>
  </w:num>
  <w:num w:numId="4">
    <w:abstractNumId w:val="2"/>
  </w:num>
  <w:num w:numId="5">
    <w:abstractNumId w:val="14"/>
  </w:num>
  <w:num w:numId="6">
    <w:abstractNumId w:val="8"/>
  </w:num>
  <w:num w:numId="7">
    <w:abstractNumId w:val="9"/>
  </w:num>
  <w:num w:numId="8">
    <w:abstractNumId w:val="24"/>
  </w:num>
  <w:num w:numId="9">
    <w:abstractNumId w:val="10"/>
  </w:num>
  <w:num w:numId="10">
    <w:abstractNumId w:val="8"/>
  </w:num>
  <w:num w:numId="11">
    <w:abstractNumId w:val="6"/>
  </w:num>
  <w:num w:numId="12">
    <w:abstractNumId w:val="5"/>
  </w:num>
  <w:num w:numId="13">
    <w:abstractNumId w:val="19"/>
  </w:num>
  <w:num w:numId="14">
    <w:abstractNumId w:val="25"/>
  </w:num>
  <w:num w:numId="15">
    <w:abstractNumId w:val="26"/>
  </w:num>
  <w:num w:numId="16">
    <w:abstractNumId w:val="16"/>
  </w:num>
  <w:num w:numId="17">
    <w:abstractNumId w:val="7"/>
  </w:num>
  <w:num w:numId="18">
    <w:abstractNumId w:val="17"/>
  </w:num>
  <w:num w:numId="19">
    <w:abstractNumId w:val="28"/>
  </w:num>
  <w:num w:numId="20">
    <w:abstractNumId w:val="13"/>
  </w:num>
  <w:num w:numId="21">
    <w:abstractNumId w:val="3"/>
  </w:num>
  <w:num w:numId="22">
    <w:abstractNumId w:val="27"/>
  </w:num>
  <w:num w:numId="23">
    <w:abstractNumId w:val="1"/>
  </w:num>
  <w:num w:numId="24">
    <w:abstractNumId w:val="22"/>
  </w:num>
  <w:num w:numId="25">
    <w:abstractNumId w:val="29"/>
  </w:num>
  <w:num w:numId="26">
    <w:abstractNumId w:val="20"/>
  </w:num>
  <w:num w:numId="27">
    <w:abstractNumId w:val="31"/>
  </w:num>
  <w:num w:numId="28">
    <w:abstractNumId w:val="11"/>
  </w:num>
  <w:num w:numId="29">
    <w:abstractNumId w:val="15"/>
  </w:num>
  <w:num w:numId="30">
    <w:abstractNumId w:val="4"/>
  </w:num>
  <w:num w:numId="31">
    <w:abstractNumId w:val="21"/>
  </w:num>
  <w:num w:numId="32">
    <w:abstractNumId w:val="12"/>
  </w:num>
  <w:num w:numId="33">
    <w:abstractNumId w:val="2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bordersDoNotSurroundHeader/>
  <w:bordersDoNotSurroundFooter/>
  <w:hideSpellingError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6ED4"/>
    <w:rsid w:val="000025DC"/>
    <w:rsid w:val="00002A51"/>
    <w:rsid w:val="00003DF2"/>
    <w:rsid w:val="000047D5"/>
    <w:rsid w:val="0000574A"/>
    <w:rsid w:val="00006A45"/>
    <w:rsid w:val="0001149A"/>
    <w:rsid w:val="000128D7"/>
    <w:rsid w:val="00012B4F"/>
    <w:rsid w:val="00013099"/>
    <w:rsid w:val="00014676"/>
    <w:rsid w:val="00016F23"/>
    <w:rsid w:val="00021535"/>
    <w:rsid w:val="000219B7"/>
    <w:rsid w:val="00021E6D"/>
    <w:rsid w:val="00023601"/>
    <w:rsid w:val="00023A6A"/>
    <w:rsid w:val="00023B80"/>
    <w:rsid w:val="00023F04"/>
    <w:rsid w:val="000254B8"/>
    <w:rsid w:val="0002599F"/>
    <w:rsid w:val="00025DAF"/>
    <w:rsid w:val="0002695B"/>
    <w:rsid w:val="00032854"/>
    <w:rsid w:val="000328D9"/>
    <w:rsid w:val="0003344E"/>
    <w:rsid w:val="00033926"/>
    <w:rsid w:val="000348A6"/>
    <w:rsid w:val="00035409"/>
    <w:rsid w:val="00035483"/>
    <w:rsid w:val="000358AC"/>
    <w:rsid w:val="00035ACB"/>
    <w:rsid w:val="000362B9"/>
    <w:rsid w:val="000372EB"/>
    <w:rsid w:val="00043794"/>
    <w:rsid w:val="00043F78"/>
    <w:rsid w:val="00044C5E"/>
    <w:rsid w:val="00047E59"/>
    <w:rsid w:val="000503E9"/>
    <w:rsid w:val="0005063F"/>
    <w:rsid w:val="00051D98"/>
    <w:rsid w:val="00051E41"/>
    <w:rsid w:val="00054553"/>
    <w:rsid w:val="000548E8"/>
    <w:rsid w:val="00055F8E"/>
    <w:rsid w:val="00056622"/>
    <w:rsid w:val="00056812"/>
    <w:rsid w:val="00057650"/>
    <w:rsid w:val="00057F00"/>
    <w:rsid w:val="00060CF4"/>
    <w:rsid w:val="0006189E"/>
    <w:rsid w:val="00061CE2"/>
    <w:rsid w:val="000646BC"/>
    <w:rsid w:val="00066B25"/>
    <w:rsid w:val="00067105"/>
    <w:rsid w:val="000702D8"/>
    <w:rsid w:val="00071064"/>
    <w:rsid w:val="00072538"/>
    <w:rsid w:val="00072725"/>
    <w:rsid w:val="00073149"/>
    <w:rsid w:val="00074117"/>
    <w:rsid w:val="000741B2"/>
    <w:rsid w:val="00074F98"/>
    <w:rsid w:val="0007570C"/>
    <w:rsid w:val="00075BA5"/>
    <w:rsid w:val="00077EC3"/>
    <w:rsid w:val="0008106D"/>
    <w:rsid w:val="00081343"/>
    <w:rsid w:val="00081420"/>
    <w:rsid w:val="0008146F"/>
    <w:rsid w:val="00082021"/>
    <w:rsid w:val="00082280"/>
    <w:rsid w:val="00082933"/>
    <w:rsid w:val="00084F0D"/>
    <w:rsid w:val="00085234"/>
    <w:rsid w:val="00085255"/>
    <w:rsid w:val="00085537"/>
    <w:rsid w:val="00085DF4"/>
    <w:rsid w:val="00085E49"/>
    <w:rsid w:val="0008698F"/>
    <w:rsid w:val="00086C5E"/>
    <w:rsid w:val="0008739B"/>
    <w:rsid w:val="00087A10"/>
    <w:rsid w:val="00087CC1"/>
    <w:rsid w:val="000943A3"/>
    <w:rsid w:val="00094C50"/>
    <w:rsid w:val="0009654F"/>
    <w:rsid w:val="00097492"/>
    <w:rsid w:val="00097867"/>
    <w:rsid w:val="000A04E8"/>
    <w:rsid w:val="000A09DD"/>
    <w:rsid w:val="000A28F3"/>
    <w:rsid w:val="000A3991"/>
    <w:rsid w:val="000A47D3"/>
    <w:rsid w:val="000A583C"/>
    <w:rsid w:val="000A79F2"/>
    <w:rsid w:val="000A7B37"/>
    <w:rsid w:val="000B0D51"/>
    <w:rsid w:val="000B1059"/>
    <w:rsid w:val="000B4F02"/>
    <w:rsid w:val="000B55F8"/>
    <w:rsid w:val="000B602C"/>
    <w:rsid w:val="000B6588"/>
    <w:rsid w:val="000B6B2A"/>
    <w:rsid w:val="000C053E"/>
    <w:rsid w:val="000C0824"/>
    <w:rsid w:val="000C19C3"/>
    <w:rsid w:val="000C1A1D"/>
    <w:rsid w:val="000C1E54"/>
    <w:rsid w:val="000C2258"/>
    <w:rsid w:val="000C259C"/>
    <w:rsid w:val="000C4424"/>
    <w:rsid w:val="000C584B"/>
    <w:rsid w:val="000C5D09"/>
    <w:rsid w:val="000D0512"/>
    <w:rsid w:val="000D05BB"/>
    <w:rsid w:val="000D0D68"/>
    <w:rsid w:val="000D124A"/>
    <w:rsid w:val="000D3457"/>
    <w:rsid w:val="000D3FC7"/>
    <w:rsid w:val="000D5682"/>
    <w:rsid w:val="000D5AAA"/>
    <w:rsid w:val="000D606A"/>
    <w:rsid w:val="000E0461"/>
    <w:rsid w:val="000E100C"/>
    <w:rsid w:val="000E16CD"/>
    <w:rsid w:val="000E2497"/>
    <w:rsid w:val="000E3825"/>
    <w:rsid w:val="000E5067"/>
    <w:rsid w:val="000F1C77"/>
    <w:rsid w:val="000F24ED"/>
    <w:rsid w:val="000F2B5E"/>
    <w:rsid w:val="000F37F2"/>
    <w:rsid w:val="000F3B48"/>
    <w:rsid w:val="000F3E90"/>
    <w:rsid w:val="000F4791"/>
    <w:rsid w:val="000F6ACD"/>
    <w:rsid w:val="000F741A"/>
    <w:rsid w:val="000F763A"/>
    <w:rsid w:val="00100746"/>
    <w:rsid w:val="00101407"/>
    <w:rsid w:val="001018B0"/>
    <w:rsid w:val="00101BD6"/>
    <w:rsid w:val="0010311C"/>
    <w:rsid w:val="001038C8"/>
    <w:rsid w:val="001038F8"/>
    <w:rsid w:val="00104393"/>
    <w:rsid w:val="001046EA"/>
    <w:rsid w:val="0010557B"/>
    <w:rsid w:val="00106123"/>
    <w:rsid w:val="00107AAF"/>
    <w:rsid w:val="00107CE0"/>
    <w:rsid w:val="0011019B"/>
    <w:rsid w:val="001103D2"/>
    <w:rsid w:val="00110F4A"/>
    <w:rsid w:val="00113CA2"/>
    <w:rsid w:val="00114B19"/>
    <w:rsid w:val="00114B74"/>
    <w:rsid w:val="00114D8C"/>
    <w:rsid w:val="001154C5"/>
    <w:rsid w:val="00117380"/>
    <w:rsid w:val="00117CEA"/>
    <w:rsid w:val="001201A0"/>
    <w:rsid w:val="00121EF4"/>
    <w:rsid w:val="00122BE1"/>
    <w:rsid w:val="00122E5F"/>
    <w:rsid w:val="00123AB9"/>
    <w:rsid w:val="00124267"/>
    <w:rsid w:val="00124644"/>
    <w:rsid w:val="00127075"/>
    <w:rsid w:val="00130CAF"/>
    <w:rsid w:val="00132046"/>
    <w:rsid w:val="0013311D"/>
    <w:rsid w:val="0013352F"/>
    <w:rsid w:val="00136B08"/>
    <w:rsid w:val="00137CA1"/>
    <w:rsid w:val="0014073C"/>
    <w:rsid w:val="00145783"/>
    <w:rsid w:val="00146A5D"/>
    <w:rsid w:val="00147229"/>
    <w:rsid w:val="001476FC"/>
    <w:rsid w:val="00151BB2"/>
    <w:rsid w:val="001524B5"/>
    <w:rsid w:val="00152BAF"/>
    <w:rsid w:val="001530F3"/>
    <w:rsid w:val="00154BD3"/>
    <w:rsid w:val="0015558D"/>
    <w:rsid w:val="00156051"/>
    <w:rsid w:val="00156521"/>
    <w:rsid w:val="0015655E"/>
    <w:rsid w:val="00156662"/>
    <w:rsid w:val="00157B0A"/>
    <w:rsid w:val="00161305"/>
    <w:rsid w:val="00161336"/>
    <w:rsid w:val="00161C23"/>
    <w:rsid w:val="00162183"/>
    <w:rsid w:val="00162288"/>
    <w:rsid w:val="0016283B"/>
    <w:rsid w:val="00163920"/>
    <w:rsid w:val="00163D27"/>
    <w:rsid w:val="001658B6"/>
    <w:rsid w:val="001669D9"/>
    <w:rsid w:val="00166F01"/>
    <w:rsid w:val="001671FD"/>
    <w:rsid w:val="0016783B"/>
    <w:rsid w:val="0017029E"/>
    <w:rsid w:val="001712F6"/>
    <w:rsid w:val="00171655"/>
    <w:rsid w:val="0017181E"/>
    <w:rsid w:val="00171FD8"/>
    <w:rsid w:val="00172A6B"/>
    <w:rsid w:val="00172F33"/>
    <w:rsid w:val="00176126"/>
    <w:rsid w:val="001762CB"/>
    <w:rsid w:val="00176BB3"/>
    <w:rsid w:val="00176BFF"/>
    <w:rsid w:val="00180105"/>
    <w:rsid w:val="00180BAF"/>
    <w:rsid w:val="00180DEC"/>
    <w:rsid w:val="001810CA"/>
    <w:rsid w:val="001845A9"/>
    <w:rsid w:val="00184B0D"/>
    <w:rsid w:val="00184DF6"/>
    <w:rsid w:val="001863F8"/>
    <w:rsid w:val="00191904"/>
    <w:rsid w:val="00191E09"/>
    <w:rsid w:val="001962BC"/>
    <w:rsid w:val="001969B2"/>
    <w:rsid w:val="001A0252"/>
    <w:rsid w:val="001A1C26"/>
    <w:rsid w:val="001A1FF3"/>
    <w:rsid w:val="001A2D24"/>
    <w:rsid w:val="001A4A3E"/>
    <w:rsid w:val="001A6225"/>
    <w:rsid w:val="001A756E"/>
    <w:rsid w:val="001A77A6"/>
    <w:rsid w:val="001A7866"/>
    <w:rsid w:val="001B05BF"/>
    <w:rsid w:val="001B0EEE"/>
    <w:rsid w:val="001B1ACF"/>
    <w:rsid w:val="001B2283"/>
    <w:rsid w:val="001B3295"/>
    <w:rsid w:val="001B35F7"/>
    <w:rsid w:val="001B449C"/>
    <w:rsid w:val="001B4C0D"/>
    <w:rsid w:val="001B4CD5"/>
    <w:rsid w:val="001B66CB"/>
    <w:rsid w:val="001B6F6B"/>
    <w:rsid w:val="001B7FC3"/>
    <w:rsid w:val="001C0260"/>
    <w:rsid w:val="001C0A71"/>
    <w:rsid w:val="001C0A72"/>
    <w:rsid w:val="001C19A9"/>
    <w:rsid w:val="001C2170"/>
    <w:rsid w:val="001C2F07"/>
    <w:rsid w:val="001C304F"/>
    <w:rsid w:val="001C3E4A"/>
    <w:rsid w:val="001C4A96"/>
    <w:rsid w:val="001C5370"/>
    <w:rsid w:val="001C7E7B"/>
    <w:rsid w:val="001C7FFA"/>
    <w:rsid w:val="001D0672"/>
    <w:rsid w:val="001D0848"/>
    <w:rsid w:val="001D21E5"/>
    <w:rsid w:val="001D2A73"/>
    <w:rsid w:val="001D2E0D"/>
    <w:rsid w:val="001D4530"/>
    <w:rsid w:val="001D4CED"/>
    <w:rsid w:val="001D5A86"/>
    <w:rsid w:val="001D5EF3"/>
    <w:rsid w:val="001D6EC4"/>
    <w:rsid w:val="001D7481"/>
    <w:rsid w:val="001E1C4B"/>
    <w:rsid w:val="001E3252"/>
    <w:rsid w:val="001E3C33"/>
    <w:rsid w:val="001E3C78"/>
    <w:rsid w:val="001E47BB"/>
    <w:rsid w:val="001E5001"/>
    <w:rsid w:val="001E5FC5"/>
    <w:rsid w:val="001E6376"/>
    <w:rsid w:val="001E70AE"/>
    <w:rsid w:val="001E7FC0"/>
    <w:rsid w:val="001F0592"/>
    <w:rsid w:val="001F2415"/>
    <w:rsid w:val="001F2596"/>
    <w:rsid w:val="001F4165"/>
    <w:rsid w:val="001F5B54"/>
    <w:rsid w:val="001F5CE7"/>
    <w:rsid w:val="001F7684"/>
    <w:rsid w:val="001F7D71"/>
    <w:rsid w:val="00200835"/>
    <w:rsid w:val="00200A99"/>
    <w:rsid w:val="0020251B"/>
    <w:rsid w:val="00204455"/>
    <w:rsid w:val="00206BC8"/>
    <w:rsid w:val="00207D89"/>
    <w:rsid w:val="002101E8"/>
    <w:rsid w:val="00210732"/>
    <w:rsid w:val="00210815"/>
    <w:rsid w:val="00211789"/>
    <w:rsid w:val="00212A22"/>
    <w:rsid w:val="00216157"/>
    <w:rsid w:val="002161D6"/>
    <w:rsid w:val="00220A80"/>
    <w:rsid w:val="00222236"/>
    <w:rsid w:val="0022283E"/>
    <w:rsid w:val="00222999"/>
    <w:rsid w:val="002234FC"/>
    <w:rsid w:val="002240B7"/>
    <w:rsid w:val="00224AF3"/>
    <w:rsid w:val="00224B43"/>
    <w:rsid w:val="002256FA"/>
    <w:rsid w:val="00225842"/>
    <w:rsid w:val="002258E3"/>
    <w:rsid w:val="00225DC1"/>
    <w:rsid w:val="002267E4"/>
    <w:rsid w:val="00230624"/>
    <w:rsid w:val="00230E82"/>
    <w:rsid w:val="00231F25"/>
    <w:rsid w:val="00232061"/>
    <w:rsid w:val="002322AA"/>
    <w:rsid w:val="00234619"/>
    <w:rsid w:val="00234685"/>
    <w:rsid w:val="00235BF3"/>
    <w:rsid w:val="00236AFE"/>
    <w:rsid w:val="00236E56"/>
    <w:rsid w:val="0023756B"/>
    <w:rsid w:val="002376C9"/>
    <w:rsid w:val="00240356"/>
    <w:rsid w:val="00241A9C"/>
    <w:rsid w:val="00244FAD"/>
    <w:rsid w:val="00245203"/>
    <w:rsid w:val="002460E9"/>
    <w:rsid w:val="00246632"/>
    <w:rsid w:val="002470DE"/>
    <w:rsid w:val="002516D2"/>
    <w:rsid w:val="00251D28"/>
    <w:rsid w:val="00251D48"/>
    <w:rsid w:val="00254B2C"/>
    <w:rsid w:val="002559CA"/>
    <w:rsid w:val="00255F2A"/>
    <w:rsid w:val="002570E1"/>
    <w:rsid w:val="00260A0C"/>
    <w:rsid w:val="002615C7"/>
    <w:rsid w:val="00262B6F"/>
    <w:rsid w:val="00264D5C"/>
    <w:rsid w:val="00265648"/>
    <w:rsid w:val="00265D08"/>
    <w:rsid w:val="00266667"/>
    <w:rsid w:val="00266EA6"/>
    <w:rsid w:val="00267562"/>
    <w:rsid w:val="00271C26"/>
    <w:rsid w:val="00272528"/>
    <w:rsid w:val="00272FCE"/>
    <w:rsid w:val="002735CB"/>
    <w:rsid w:val="00273C73"/>
    <w:rsid w:val="0027486D"/>
    <w:rsid w:val="00275292"/>
    <w:rsid w:val="00275492"/>
    <w:rsid w:val="002756AA"/>
    <w:rsid w:val="002757C2"/>
    <w:rsid w:val="00277E63"/>
    <w:rsid w:val="00280038"/>
    <w:rsid w:val="0028249F"/>
    <w:rsid w:val="00282D4C"/>
    <w:rsid w:val="00282EEE"/>
    <w:rsid w:val="002843B5"/>
    <w:rsid w:val="002847F1"/>
    <w:rsid w:val="002868EC"/>
    <w:rsid w:val="00287EEC"/>
    <w:rsid w:val="00290468"/>
    <w:rsid w:val="00294248"/>
    <w:rsid w:val="00294EA9"/>
    <w:rsid w:val="00297D38"/>
    <w:rsid w:val="00297F52"/>
    <w:rsid w:val="002A231C"/>
    <w:rsid w:val="002A2A1A"/>
    <w:rsid w:val="002A3BED"/>
    <w:rsid w:val="002A3C6A"/>
    <w:rsid w:val="002A42DF"/>
    <w:rsid w:val="002A4637"/>
    <w:rsid w:val="002A4CEE"/>
    <w:rsid w:val="002A64B9"/>
    <w:rsid w:val="002A6E95"/>
    <w:rsid w:val="002A7143"/>
    <w:rsid w:val="002A745C"/>
    <w:rsid w:val="002A7E7F"/>
    <w:rsid w:val="002B0907"/>
    <w:rsid w:val="002B0B8E"/>
    <w:rsid w:val="002B20F4"/>
    <w:rsid w:val="002B4A1F"/>
    <w:rsid w:val="002B57CA"/>
    <w:rsid w:val="002B60FE"/>
    <w:rsid w:val="002B6789"/>
    <w:rsid w:val="002C03ED"/>
    <w:rsid w:val="002C06AA"/>
    <w:rsid w:val="002C0C41"/>
    <w:rsid w:val="002C13A4"/>
    <w:rsid w:val="002C1ED5"/>
    <w:rsid w:val="002C1F37"/>
    <w:rsid w:val="002C22E5"/>
    <w:rsid w:val="002C2C4B"/>
    <w:rsid w:val="002C3057"/>
    <w:rsid w:val="002C4EB6"/>
    <w:rsid w:val="002C501A"/>
    <w:rsid w:val="002C50DD"/>
    <w:rsid w:val="002C5791"/>
    <w:rsid w:val="002D0C78"/>
    <w:rsid w:val="002D1564"/>
    <w:rsid w:val="002D1791"/>
    <w:rsid w:val="002D17A1"/>
    <w:rsid w:val="002D1A1E"/>
    <w:rsid w:val="002D30F9"/>
    <w:rsid w:val="002D3427"/>
    <w:rsid w:val="002D5866"/>
    <w:rsid w:val="002D5CEC"/>
    <w:rsid w:val="002D6204"/>
    <w:rsid w:val="002D792D"/>
    <w:rsid w:val="002E06B9"/>
    <w:rsid w:val="002E0EFC"/>
    <w:rsid w:val="002E0FB4"/>
    <w:rsid w:val="002E27A4"/>
    <w:rsid w:val="002E3DE9"/>
    <w:rsid w:val="002E651F"/>
    <w:rsid w:val="002E66B6"/>
    <w:rsid w:val="002E6C50"/>
    <w:rsid w:val="002E7BB2"/>
    <w:rsid w:val="002F1587"/>
    <w:rsid w:val="002F15F4"/>
    <w:rsid w:val="002F1603"/>
    <w:rsid w:val="002F28BA"/>
    <w:rsid w:val="002F28F3"/>
    <w:rsid w:val="002F2C1B"/>
    <w:rsid w:val="002F3E09"/>
    <w:rsid w:val="002F457F"/>
    <w:rsid w:val="002F4B6C"/>
    <w:rsid w:val="002F545D"/>
    <w:rsid w:val="002F7543"/>
    <w:rsid w:val="002F7B59"/>
    <w:rsid w:val="00300004"/>
    <w:rsid w:val="0030043A"/>
    <w:rsid w:val="003004F9"/>
    <w:rsid w:val="00301CEA"/>
    <w:rsid w:val="00301D60"/>
    <w:rsid w:val="0030282C"/>
    <w:rsid w:val="0030390A"/>
    <w:rsid w:val="00304B32"/>
    <w:rsid w:val="003061BB"/>
    <w:rsid w:val="00306C54"/>
    <w:rsid w:val="003076C6"/>
    <w:rsid w:val="00310680"/>
    <w:rsid w:val="003108C2"/>
    <w:rsid w:val="00310F27"/>
    <w:rsid w:val="00311514"/>
    <w:rsid w:val="0031196F"/>
    <w:rsid w:val="00312F2D"/>
    <w:rsid w:val="00315274"/>
    <w:rsid w:val="003157E6"/>
    <w:rsid w:val="00316F49"/>
    <w:rsid w:val="003171F2"/>
    <w:rsid w:val="003174A0"/>
    <w:rsid w:val="00320C67"/>
    <w:rsid w:val="00320ED4"/>
    <w:rsid w:val="00320FA6"/>
    <w:rsid w:val="00322A7B"/>
    <w:rsid w:val="003233D2"/>
    <w:rsid w:val="00324FE4"/>
    <w:rsid w:val="003252DB"/>
    <w:rsid w:val="00325910"/>
    <w:rsid w:val="00326CD0"/>
    <w:rsid w:val="00327F53"/>
    <w:rsid w:val="00332897"/>
    <w:rsid w:val="0033603B"/>
    <w:rsid w:val="0033629A"/>
    <w:rsid w:val="003368B1"/>
    <w:rsid w:val="00336FA8"/>
    <w:rsid w:val="003408DD"/>
    <w:rsid w:val="00340EA2"/>
    <w:rsid w:val="00340FB5"/>
    <w:rsid w:val="00341719"/>
    <w:rsid w:val="00341969"/>
    <w:rsid w:val="00341AA7"/>
    <w:rsid w:val="00342888"/>
    <w:rsid w:val="00343AB5"/>
    <w:rsid w:val="00345A49"/>
    <w:rsid w:val="00347C21"/>
    <w:rsid w:val="00350DDF"/>
    <w:rsid w:val="00351ECD"/>
    <w:rsid w:val="003526B0"/>
    <w:rsid w:val="00352730"/>
    <w:rsid w:val="003562C8"/>
    <w:rsid w:val="0035658F"/>
    <w:rsid w:val="00356949"/>
    <w:rsid w:val="0035713F"/>
    <w:rsid w:val="00357D8A"/>
    <w:rsid w:val="00362541"/>
    <w:rsid w:val="00362FB0"/>
    <w:rsid w:val="00363BE9"/>
    <w:rsid w:val="00363D5B"/>
    <w:rsid w:val="003658AD"/>
    <w:rsid w:val="00365C18"/>
    <w:rsid w:val="00366517"/>
    <w:rsid w:val="0036656F"/>
    <w:rsid w:val="003673FD"/>
    <w:rsid w:val="00367EE1"/>
    <w:rsid w:val="00370D1B"/>
    <w:rsid w:val="0037181C"/>
    <w:rsid w:val="00371FDC"/>
    <w:rsid w:val="003723F4"/>
    <w:rsid w:val="003745D2"/>
    <w:rsid w:val="003746F4"/>
    <w:rsid w:val="00376C13"/>
    <w:rsid w:val="00376E0D"/>
    <w:rsid w:val="00381B1A"/>
    <w:rsid w:val="003827E6"/>
    <w:rsid w:val="00382F3E"/>
    <w:rsid w:val="00384F0D"/>
    <w:rsid w:val="00385400"/>
    <w:rsid w:val="00387912"/>
    <w:rsid w:val="00390080"/>
    <w:rsid w:val="003904B5"/>
    <w:rsid w:val="00390EDD"/>
    <w:rsid w:val="0039107D"/>
    <w:rsid w:val="00392E00"/>
    <w:rsid w:val="0039421E"/>
    <w:rsid w:val="003945F0"/>
    <w:rsid w:val="00394ED2"/>
    <w:rsid w:val="00395176"/>
    <w:rsid w:val="003957E5"/>
    <w:rsid w:val="00395C94"/>
    <w:rsid w:val="00395CF8"/>
    <w:rsid w:val="003963E3"/>
    <w:rsid w:val="0039654A"/>
    <w:rsid w:val="003A082E"/>
    <w:rsid w:val="003A178A"/>
    <w:rsid w:val="003A17A2"/>
    <w:rsid w:val="003A21D1"/>
    <w:rsid w:val="003A3BF0"/>
    <w:rsid w:val="003A475D"/>
    <w:rsid w:val="003A6534"/>
    <w:rsid w:val="003B03B3"/>
    <w:rsid w:val="003B04C6"/>
    <w:rsid w:val="003B0D25"/>
    <w:rsid w:val="003B15AF"/>
    <w:rsid w:val="003B1E0D"/>
    <w:rsid w:val="003B2CB9"/>
    <w:rsid w:val="003B2E29"/>
    <w:rsid w:val="003B3554"/>
    <w:rsid w:val="003B3D2C"/>
    <w:rsid w:val="003C033E"/>
    <w:rsid w:val="003C153F"/>
    <w:rsid w:val="003C163E"/>
    <w:rsid w:val="003C2CA1"/>
    <w:rsid w:val="003C3FA3"/>
    <w:rsid w:val="003C42F4"/>
    <w:rsid w:val="003C6E07"/>
    <w:rsid w:val="003D05F0"/>
    <w:rsid w:val="003D1DDF"/>
    <w:rsid w:val="003D1EE1"/>
    <w:rsid w:val="003D2794"/>
    <w:rsid w:val="003D5283"/>
    <w:rsid w:val="003D612F"/>
    <w:rsid w:val="003D6F3E"/>
    <w:rsid w:val="003D700A"/>
    <w:rsid w:val="003D72D6"/>
    <w:rsid w:val="003E0BE7"/>
    <w:rsid w:val="003E33D9"/>
    <w:rsid w:val="003E3450"/>
    <w:rsid w:val="003E3E0A"/>
    <w:rsid w:val="003E3EF7"/>
    <w:rsid w:val="003E435B"/>
    <w:rsid w:val="003E47A6"/>
    <w:rsid w:val="003E5417"/>
    <w:rsid w:val="003E563A"/>
    <w:rsid w:val="003E5D62"/>
    <w:rsid w:val="003E6D8C"/>
    <w:rsid w:val="003E6EF8"/>
    <w:rsid w:val="003E743A"/>
    <w:rsid w:val="003F1E96"/>
    <w:rsid w:val="003F43B3"/>
    <w:rsid w:val="003F4D4A"/>
    <w:rsid w:val="003F5AC8"/>
    <w:rsid w:val="003F6332"/>
    <w:rsid w:val="003F7BC7"/>
    <w:rsid w:val="00401028"/>
    <w:rsid w:val="004027EA"/>
    <w:rsid w:val="00402E4E"/>
    <w:rsid w:val="00404367"/>
    <w:rsid w:val="004048F2"/>
    <w:rsid w:val="00405C89"/>
    <w:rsid w:val="00406A17"/>
    <w:rsid w:val="004107D7"/>
    <w:rsid w:val="004136D8"/>
    <w:rsid w:val="00413DC0"/>
    <w:rsid w:val="0041439A"/>
    <w:rsid w:val="004144AD"/>
    <w:rsid w:val="004148D4"/>
    <w:rsid w:val="004151CC"/>
    <w:rsid w:val="00415EFE"/>
    <w:rsid w:val="0041666E"/>
    <w:rsid w:val="00417EA2"/>
    <w:rsid w:val="00417F5C"/>
    <w:rsid w:val="00421D8F"/>
    <w:rsid w:val="00422448"/>
    <w:rsid w:val="004234C2"/>
    <w:rsid w:val="004253DA"/>
    <w:rsid w:val="00425755"/>
    <w:rsid w:val="0042601A"/>
    <w:rsid w:val="00427FE2"/>
    <w:rsid w:val="00430AC5"/>
    <w:rsid w:val="004310E8"/>
    <w:rsid w:val="0043214D"/>
    <w:rsid w:val="00432665"/>
    <w:rsid w:val="00433167"/>
    <w:rsid w:val="00433240"/>
    <w:rsid w:val="00440AAA"/>
    <w:rsid w:val="004434D8"/>
    <w:rsid w:val="004444B9"/>
    <w:rsid w:val="0044469A"/>
    <w:rsid w:val="004514B0"/>
    <w:rsid w:val="00452079"/>
    <w:rsid w:val="00453A93"/>
    <w:rsid w:val="004541B7"/>
    <w:rsid w:val="00454AD3"/>
    <w:rsid w:val="00454E72"/>
    <w:rsid w:val="004605BD"/>
    <w:rsid w:val="00460897"/>
    <w:rsid w:val="00460B66"/>
    <w:rsid w:val="0046218D"/>
    <w:rsid w:val="00462A43"/>
    <w:rsid w:val="00464D2B"/>
    <w:rsid w:val="00466846"/>
    <w:rsid w:val="00467A87"/>
    <w:rsid w:val="00471532"/>
    <w:rsid w:val="004718AF"/>
    <w:rsid w:val="004720C7"/>
    <w:rsid w:val="00472306"/>
    <w:rsid w:val="00472B36"/>
    <w:rsid w:val="004733BA"/>
    <w:rsid w:val="004747FE"/>
    <w:rsid w:val="00475FE9"/>
    <w:rsid w:val="00476368"/>
    <w:rsid w:val="00477D54"/>
    <w:rsid w:val="00477EEB"/>
    <w:rsid w:val="00480472"/>
    <w:rsid w:val="0048152E"/>
    <w:rsid w:val="00481D69"/>
    <w:rsid w:val="004822CB"/>
    <w:rsid w:val="004829AD"/>
    <w:rsid w:val="00482BEE"/>
    <w:rsid w:val="00482FCB"/>
    <w:rsid w:val="004830B5"/>
    <w:rsid w:val="004835AA"/>
    <w:rsid w:val="004869B7"/>
    <w:rsid w:val="004875CB"/>
    <w:rsid w:val="00490D7A"/>
    <w:rsid w:val="0049101A"/>
    <w:rsid w:val="00491109"/>
    <w:rsid w:val="0049115E"/>
    <w:rsid w:val="004922B5"/>
    <w:rsid w:val="004939AE"/>
    <w:rsid w:val="00493AB9"/>
    <w:rsid w:val="004964A3"/>
    <w:rsid w:val="00496D49"/>
    <w:rsid w:val="0049763D"/>
    <w:rsid w:val="004A43CA"/>
    <w:rsid w:val="004A5121"/>
    <w:rsid w:val="004A6F65"/>
    <w:rsid w:val="004A7692"/>
    <w:rsid w:val="004A77D0"/>
    <w:rsid w:val="004B049C"/>
    <w:rsid w:val="004B143B"/>
    <w:rsid w:val="004B1817"/>
    <w:rsid w:val="004B1DFB"/>
    <w:rsid w:val="004B5CCE"/>
    <w:rsid w:val="004B7BF8"/>
    <w:rsid w:val="004C0A46"/>
    <w:rsid w:val="004C3AD0"/>
    <w:rsid w:val="004C3BB0"/>
    <w:rsid w:val="004C3D01"/>
    <w:rsid w:val="004C5130"/>
    <w:rsid w:val="004C517C"/>
    <w:rsid w:val="004C52AC"/>
    <w:rsid w:val="004C584E"/>
    <w:rsid w:val="004C5C5D"/>
    <w:rsid w:val="004C6083"/>
    <w:rsid w:val="004C66C5"/>
    <w:rsid w:val="004C75C2"/>
    <w:rsid w:val="004C7714"/>
    <w:rsid w:val="004C7EFB"/>
    <w:rsid w:val="004D072B"/>
    <w:rsid w:val="004D0C87"/>
    <w:rsid w:val="004D0E04"/>
    <w:rsid w:val="004D1664"/>
    <w:rsid w:val="004D2B93"/>
    <w:rsid w:val="004D4B73"/>
    <w:rsid w:val="004D6326"/>
    <w:rsid w:val="004D672E"/>
    <w:rsid w:val="004D6A96"/>
    <w:rsid w:val="004D734B"/>
    <w:rsid w:val="004E03A2"/>
    <w:rsid w:val="004E143E"/>
    <w:rsid w:val="004E15CB"/>
    <w:rsid w:val="004E501A"/>
    <w:rsid w:val="004E686F"/>
    <w:rsid w:val="004E77C1"/>
    <w:rsid w:val="004F07BD"/>
    <w:rsid w:val="004F0ED9"/>
    <w:rsid w:val="004F1021"/>
    <w:rsid w:val="004F2F53"/>
    <w:rsid w:val="004F733C"/>
    <w:rsid w:val="004F7978"/>
    <w:rsid w:val="00503296"/>
    <w:rsid w:val="00503319"/>
    <w:rsid w:val="00503594"/>
    <w:rsid w:val="0050421B"/>
    <w:rsid w:val="00504307"/>
    <w:rsid w:val="005056CB"/>
    <w:rsid w:val="005058BA"/>
    <w:rsid w:val="00505B03"/>
    <w:rsid w:val="00505ECC"/>
    <w:rsid w:val="00505FDB"/>
    <w:rsid w:val="00510A16"/>
    <w:rsid w:val="00510D14"/>
    <w:rsid w:val="00511E80"/>
    <w:rsid w:val="0051384A"/>
    <w:rsid w:val="00513DA4"/>
    <w:rsid w:val="005154DA"/>
    <w:rsid w:val="005172A7"/>
    <w:rsid w:val="00517D72"/>
    <w:rsid w:val="00521ABD"/>
    <w:rsid w:val="00521BAC"/>
    <w:rsid w:val="005223AF"/>
    <w:rsid w:val="0052307B"/>
    <w:rsid w:val="005231E4"/>
    <w:rsid w:val="005236E1"/>
    <w:rsid w:val="005247CA"/>
    <w:rsid w:val="00524ACE"/>
    <w:rsid w:val="005256CF"/>
    <w:rsid w:val="00525C15"/>
    <w:rsid w:val="0052684E"/>
    <w:rsid w:val="00526E92"/>
    <w:rsid w:val="00530A5B"/>
    <w:rsid w:val="00531EEA"/>
    <w:rsid w:val="00535082"/>
    <w:rsid w:val="00535D43"/>
    <w:rsid w:val="00536862"/>
    <w:rsid w:val="0053701C"/>
    <w:rsid w:val="005370DC"/>
    <w:rsid w:val="00537D7A"/>
    <w:rsid w:val="005407F2"/>
    <w:rsid w:val="00540ABC"/>
    <w:rsid w:val="005422DA"/>
    <w:rsid w:val="00542953"/>
    <w:rsid w:val="00544450"/>
    <w:rsid w:val="00544C62"/>
    <w:rsid w:val="0054652D"/>
    <w:rsid w:val="005469CC"/>
    <w:rsid w:val="00547FC1"/>
    <w:rsid w:val="00550DA1"/>
    <w:rsid w:val="00551628"/>
    <w:rsid w:val="00551FB5"/>
    <w:rsid w:val="00555C9D"/>
    <w:rsid w:val="00556A72"/>
    <w:rsid w:val="00557CCC"/>
    <w:rsid w:val="00561C65"/>
    <w:rsid w:val="005623F2"/>
    <w:rsid w:val="00565553"/>
    <w:rsid w:val="005658B9"/>
    <w:rsid w:val="00565D13"/>
    <w:rsid w:val="005662E3"/>
    <w:rsid w:val="005673E0"/>
    <w:rsid w:val="0056750C"/>
    <w:rsid w:val="005679FC"/>
    <w:rsid w:val="00570BDA"/>
    <w:rsid w:val="005714A4"/>
    <w:rsid w:val="00571914"/>
    <w:rsid w:val="005744D1"/>
    <w:rsid w:val="005747BE"/>
    <w:rsid w:val="00574963"/>
    <w:rsid w:val="00575383"/>
    <w:rsid w:val="00575BF7"/>
    <w:rsid w:val="00576AB0"/>
    <w:rsid w:val="00577BE0"/>
    <w:rsid w:val="00577FBC"/>
    <w:rsid w:val="0058099D"/>
    <w:rsid w:val="005809F1"/>
    <w:rsid w:val="005815C5"/>
    <w:rsid w:val="00581A57"/>
    <w:rsid w:val="005824A6"/>
    <w:rsid w:val="00582B3F"/>
    <w:rsid w:val="00583886"/>
    <w:rsid w:val="00584EE9"/>
    <w:rsid w:val="00585EE1"/>
    <w:rsid w:val="005872EE"/>
    <w:rsid w:val="005879A6"/>
    <w:rsid w:val="0059139C"/>
    <w:rsid w:val="005917B7"/>
    <w:rsid w:val="00591BEA"/>
    <w:rsid w:val="00592403"/>
    <w:rsid w:val="00592646"/>
    <w:rsid w:val="00594A7B"/>
    <w:rsid w:val="00595A8E"/>
    <w:rsid w:val="005975A9"/>
    <w:rsid w:val="00597DF7"/>
    <w:rsid w:val="005A00F3"/>
    <w:rsid w:val="005A08E6"/>
    <w:rsid w:val="005A0F4B"/>
    <w:rsid w:val="005A2D50"/>
    <w:rsid w:val="005A4026"/>
    <w:rsid w:val="005A5A1F"/>
    <w:rsid w:val="005B03E5"/>
    <w:rsid w:val="005B14BD"/>
    <w:rsid w:val="005B1E41"/>
    <w:rsid w:val="005B29DC"/>
    <w:rsid w:val="005B3540"/>
    <w:rsid w:val="005B37A4"/>
    <w:rsid w:val="005B37E4"/>
    <w:rsid w:val="005B4543"/>
    <w:rsid w:val="005B5492"/>
    <w:rsid w:val="005B5EB6"/>
    <w:rsid w:val="005B62FB"/>
    <w:rsid w:val="005B7315"/>
    <w:rsid w:val="005C16A3"/>
    <w:rsid w:val="005C1E3E"/>
    <w:rsid w:val="005C2571"/>
    <w:rsid w:val="005C2FAB"/>
    <w:rsid w:val="005C3794"/>
    <w:rsid w:val="005C3A5E"/>
    <w:rsid w:val="005C3DA4"/>
    <w:rsid w:val="005C4177"/>
    <w:rsid w:val="005C4918"/>
    <w:rsid w:val="005C5584"/>
    <w:rsid w:val="005C64EB"/>
    <w:rsid w:val="005C7870"/>
    <w:rsid w:val="005D0E99"/>
    <w:rsid w:val="005D1077"/>
    <w:rsid w:val="005D1474"/>
    <w:rsid w:val="005D1ABE"/>
    <w:rsid w:val="005D1CBE"/>
    <w:rsid w:val="005D39CB"/>
    <w:rsid w:val="005D3AA6"/>
    <w:rsid w:val="005D4838"/>
    <w:rsid w:val="005D583F"/>
    <w:rsid w:val="005D62BF"/>
    <w:rsid w:val="005D7F70"/>
    <w:rsid w:val="005E0231"/>
    <w:rsid w:val="005E1E1C"/>
    <w:rsid w:val="005E1EA7"/>
    <w:rsid w:val="005E412B"/>
    <w:rsid w:val="005E69C9"/>
    <w:rsid w:val="005F1250"/>
    <w:rsid w:val="005F1EFA"/>
    <w:rsid w:val="005F2601"/>
    <w:rsid w:val="005F305A"/>
    <w:rsid w:val="005F3271"/>
    <w:rsid w:val="005F563E"/>
    <w:rsid w:val="006009B2"/>
    <w:rsid w:val="006009F7"/>
    <w:rsid w:val="00601255"/>
    <w:rsid w:val="006022A9"/>
    <w:rsid w:val="0060370E"/>
    <w:rsid w:val="00603BA2"/>
    <w:rsid w:val="00604187"/>
    <w:rsid w:val="006059D6"/>
    <w:rsid w:val="00605BF7"/>
    <w:rsid w:val="00606A28"/>
    <w:rsid w:val="00606F49"/>
    <w:rsid w:val="00607067"/>
    <w:rsid w:val="00610E1F"/>
    <w:rsid w:val="0061370F"/>
    <w:rsid w:val="00613CD0"/>
    <w:rsid w:val="006141C8"/>
    <w:rsid w:val="006144B9"/>
    <w:rsid w:val="00614BEA"/>
    <w:rsid w:val="00614C54"/>
    <w:rsid w:val="006162A6"/>
    <w:rsid w:val="00616381"/>
    <w:rsid w:val="00617036"/>
    <w:rsid w:val="006213B9"/>
    <w:rsid w:val="0062188B"/>
    <w:rsid w:val="0062316E"/>
    <w:rsid w:val="006232C3"/>
    <w:rsid w:val="00623E2F"/>
    <w:rsid w:val="0062438E"/>
    <w:rsid w:val="006249D9"/>
    <w:rsid w:val="00625C77"/>
    <w:rsid w:val="00630369"/>
    <w:rsid w:val="00630536"/>
    <w:rsid w:val="0063084B"/>
    <w:rsid w:val="006310B1"/>
    <w:rsid w:val="00631F81"/>
    <w:rsid w:val="0063289E"/>
    <w:rsid w:val="00633D96"/>
    <w:rsid w:val="00633ED7"/>
    <w:rsid w:val="0063434B"/>
    <w:rsid w:val="00635095"/>
    <w:rsid w:val="00635380"/>
    <w:rsid w:val="0063658C"/>
    <w:rsid w:val="00636937"/>
    <w:rsid w:val="006373AE"/>
    <w:rsid w:val="00640F72"/>
    <w:rsid w:val="00641B1E"/>
    <w:rsid w:val="006430E1"/>
    <w:rsid w:val="00643558"/>
    <w:rsid w:val="0064556E"/>
    <w:rsid w:val="00645AF8"/>
    <w:rsid w:val="0064643B"/>
    <w:rsid w:val="0064657F"/>
    <w:rsid w:val="00646643"/>
    <w:rsid w:val="00646962"/>
    <w:rsid w:val="00646A81"/>
    <w:rsid w:val="00647699"/>
    <w:rsid w:val="0065118C"/>
    <w:rsid w:val="00652623"/>
    <w:rsid w:val="00652AD2"/>
    <w:rsid w:val="00652C9A"/>
    <w:rsid w:val="00653240"/>
    <w:rsid w:val="0065352B"/>
    <w:rsid w:val="0065441E"/>
    <w:rsid w:val="00654DAA"/>
    <w:rsid w:val="00656094"/>
    <w:rsid w:val="00657C46"/>
    <w:rsid w:val="00660B90"/>
    <w:rsid w:val="0066388A"/>
    <w:rsid w:val="006645B9"/>
    <w:rsid w:val="00665AA1"/>
    <w:rsid w:val="00666A2B"/>
    <w:rsid w:val="00667CAB"/>
    <w:rsid w:val="00670C40"/>
    <w:rsid w:val="0067271F"/>
    <w:rsid w:val="00672800"/>
    <w:rsid w:val="00676001"/>
    <w:rsid w:val="00676221"/>
    <w:rsid w:val="00676350"/>
    <w:rsid w:val="00681AC3"/>
    <w:rsid w:val="00682A18"/>
    <w:rsid w:val="006848B1"/>
    <w:rsid w:val="0068782A"/>
    <w:rsid w:val="00687C9F"/>
    <w:rsid w:val="0069106E"/>
    <w:rsid w:val="00691CD9"/>
    <w:rsid w:val="00692655"/>
    <w:rsid w:val="006942F7"/>
    <w:rsid w:val="00694738"/>
    <w:rsid w:val="00694D9A"/>
    <w:rsid w:val="006963EA"/>
    <w:rsid w:val="00697757"/>
    <w:rsid w:val="00697D8F"/>
    <w:rsid w:val="006A0849"/>
    <w:rsid w:val="006A179E"/>
    <w:rsid w:val="006A2492"/>
    <w:rsid w:val="006A2BE7"/>
    <w:rsid w:val="006A326E"/>
    <w:rsid w:val="006A4489"/>
    <w:rsid w:val="006A44C6"/>
    <w:rsid w:val="006A4A65"/>
    <w:rsid w:val="006A65FB"/>
    <w:rsid w:val="006A678E"/>
    <w:rsid w:val="006B0443"/>
    <w:rsid w:val="006B05DB"/>
    <w:rsid w:val="006B176E"/>
    <w:rsid w:val="006B1BC3"/>
    <w:rsid w:val="006B1F72"/>
    <w:rsid w:val="006B25B3"/>
    <w:rsid w:val="006B2D15"/>
    <w:rsid w:val="006B3558"/>
    <w:rsid w:val="006B45EF"/>
    <w:rsid w:val="006B4882"/>
    <w:rsid w:val="006B4CC7"/>
    <w:rsid w:val="006B4FA1"/>
    <w:rsid w:val="006B583A"/>
    <w:rsid w:val="006B69CA"/>
    <w:rsid w:val="006B6FA1"/>
    <w:rsid w:val="006C1033"/>
    <w:rsid w:val="006C117B"/>
    <w:rsid w:val="006C13E0"/>
    <w:rsid w:val="006C19BC"/>
    <w:rsid w:val="006C1DDC"/>
    <w:rsid w:val="006C3EAF"/>
    <w:rsid w:val="006C6B50"/>
    <w:rsid w:val="006D0203"/>
    <w:rsid w:val="006D10D0"/>
    <w:rsid w:val="006D140D"/>
    <w:rsid w:val="006D5071"/>
    <w:rsid w:val="006D5538"/>
    <w:rsid w:val="006D572F"/>
    <w:rsid w:val="006D5908"/>
    <w:rsid w:val="006E06B9"/>
    <w:rsid w:val="006E079B"/>
    <w:rsid w:val="006E08AB"/>
    <w:rsid w:val="006E21C3"/>
    <w:rsid w:val="006E2C7F"/>
    <w:rsid w:val="006E3192"/>
    <w:rsid w:val="006E3AEE"/>
    <w:rsid w:val="006E4808"/>
    <w:rsid w:val="006E4916"/>
    <w:rsid w:val="006E4969"/>
    <w:rsid w:val="006E5203"/>
    <w:rsid w:val="006E5C04"/>
    <w:rsid w:val="006E6793"/>
    <w:rsid w:val="006E6946"/>
    <w:rsid w:val="006E7C97"/>
    <w:rsid w:val="006F1F4A"/>
    <w:rsid w:val="006F246C"/>
    <w:rsid w:val="006F255F"/>
    <w:rsid w:val="006F2D5C"/>
    <w:rsid w:val="006F335F"/>
    <w:rsid w:val="006F3B7F"/>
    <w:rsid w:val="006F4B90"/>
    <w:rsid w:val="006F563D"/>
    <w:rsid w:val="006F69CF"/>
    <w:rsid w:val="006F6C1E"/>
    <w:rsid w:val="006F74DD"/>
    <w:rsid w:val="006F7DB9"/>
    <w:rsid w:val="006F7DF4"/>
    <w:rsid w:val="007005B2"/>
    <w:rsid w:val="00700607"/>
    <w:rsid w:val="007030FE"/>
    <w:rsid w:val="00704C73"/>
    <w:rsid w:val="00705D6B"/>
    <w:rsid w:val="00710FE2"/>
    <w:rsid w:val="00711347"/>
    <w:rsid w:val="00712C0C"/>
    <w:rsid w:val="007135EE"/>
    <w:rsid w:val="00713C75"/>
    <w:rsid w:val="00713E1B"/>
    <w:rsid w:val="00714D64"/>
    <w:rsid w:val="0071696B"/>
    <w:rsid w:val="00717ACB"/>
    <w:rsid w:val="00721ECC"/>
    <w:rsid w:val="00722B88"/>
    <w:rsid w:val="00722DB4"/>
    <w:rsid w:val="00723168"/>
    <w:rsid w:val="0072320F"/>
    <w:rsid w:val="00723D98"/>
    <w:rsid w:val="00724961"/>
    <w:rsid w:val="007268A8"/>
    <w:rsid w:val="00727BE8"/>
    <w:rsid w:val="00727EC1"/>
    <w:rsid w:val="0073188D"/>
    <w:rsid w:val="0073259F"/>
    <w:rsid w:val="0073280F"/>
    <w:rsid w:val="00732A02"/>
    <w:rsid w:val="007330A4"/>
    <w:rsid w:val="007346A8"/>
    <w:rsid w:val="00735083"/>
    <w:rsid w:val="00736BA8"/>
    <w:rsid w:val="00736F4D"/>
    <w:rsid w:val="0073702C"/>
    <w:rsid w:val="00741747"/>
    <w:rsid w:val="0074258A"/>
    <w:rsid w:val="007434A9"/>
    <w:rsid w:val="0074354E"/>
    <w:rsid w:val="007448A6"/>
    <w:rsid w:val="00745AC8"/>
    <w:rsid w:val="0074660C"/>
    <w:rsid w:val="00746D8B"/>
    <w:rsid w:val="00746EEE"/>
    <w:rsid w:val="00750F3F"/>
    <w:rsid w:val="00750FC9"/>
    <w:rsid w:val="00751F15"/>
    <w:rsid w:val="007520A3"/>
    <w:rsid w:val="0075210E"/>
    <w:rsid w:val="007529DD"/>
    <w:rsid w:val="007538BC"/>
    <w:rsid w:val="007539F5"/>
    <w:rsid w:val="00754F68"/>
    <w:rsid w:val="00756429"/>
    <w:rsid w:val="00756806"/>
    <w:rsid w:val="00757CED"/>
    <w:rsid w:val="0076053A"/>
    <w:rsid w:val="00760FEA"/>
    <w:rsid w:val="007615DF"/>
    <w:rsid w:val="00762001"/>
    <w:rsid w:val="007631E5"/>
    <w:rsid w:val="00763BD1"/>
    <w:rsid w:val="00763EE1"/>
    <w:rsid w:val="00764BB5"/>
    <w:rsid w:val="007663BE"/>
    <w:rsid w:val="007667E6"/>
    <w:rsid w:val="00767672"/>
    <w:rsid w:val="00770F20"/>
    <w:rsid w:val="007710E8"/>
    <w:rsid w:val="007725B7"/>
    <w:rsid w:val="0077298E"/>
    <w:rsid w:val="00772D3E"/>
    <w:rsid w:val="00773090"/>
    <w:rsid w:val="00774E39"/>
    <w:rsid w:val="00775608"/>
    <w:rsid w:val="0077639E"/>
    <w:rsid w:val="00776C73"/>
    <w:rsid w:val="007779BE"/>
    <w:rsid w:val="00780ACA"/>
    <w:rsid w:val="007818BD"/>
    <w:rsid w:val="00782905"/>
    <w:rsid w:val="00783466"/>
    <w:rsid w:val="0078360A"/>
    <w:rsid w:val="00783B20"/>
    <w:rsid w:val="00783EC0"/>
    <w:rsid w:val="0078493D"/>
    <w:rsid w:val="00784FCE"/>
    <w:rsid w:val="00785D55"/>
    <w:rsid w:val="00785FA9"/>
    <w:rsid w:val="007862CF"/>
    <w:rsid w:val="00786B3D"/>
    <w:rsid w:val="00790B4B"/>
    <w:rsid w:val="0079113A"/>
    <w:rsid w:val="00791AAB"/>
    <w:rsid w:val="00793055"/>
    <w:rsid w:val="00793348"/>
    <w:rsid w:val="007943DD"/>
    <w:rsid w:val="00794459"/>
    <w:rsid w:val="007946EE"/>
    <w:rsid w:val="00795BAB"/>
    <w:rsid w:val="00796187"/>
    <w:rsid w:val="00797090"/>
    <w:rsid w:val="007A0A28"/>
    <w:rsid w:val="007A2E29"/>
    <w:rsid w:val="007A2F0B"/>
    <w:rsid w:val="007A4D44"/>
    <w:rsid w:val="007A4F35"/>
    <w:rsid w:val="007A7EF2"/>
    <w:rsid w:val="007B0F40"/>
    <w:rsid w:val="007B11BF"/>
    <w:rsid w:val="007B1532"/>
    <w:rsid w:val="007B1A4F"/>
    <w:rsid w:val="007B1C09"/>
    <w:rsid w:val="007B281E"/>
    <w:rsid w:val="007B3C12"/>
    <w:rsid w:val="007B3FE4"/>
    <w:rsid w:val="007B472A"/>
    <w:rsid w:val="007B5D72"/>
    <w:rsid w:val="007B6B3E"/>
    <w:rsid w:val="007C0098"/>
    <w:rsid w:val="007C07CF"/>
    <w:rsid w:val="007C2C7F"/>
    <w:rsid w:val="007C4412"/>
    <w:rsid w:val="007C4626"/>
    <w:rsid w:val="007C5DF9"/>
    <w:rsid w:val="007C6DE4"/>
    <w:rsid w:val="007D0093"/>
    <w:rsid w:val="007D01D6"/>
    <w:rsid w:val="007D06F6"/>
    <w:rsid w:val="007D1079"/>
    <w:rsid w:val="007D13C9"/>
    <w:rsid w:val="007D3302"/>
    <w:rsid w:val="007D43EF"/>
    <w:rsid w:val="007D6463"/>
    <w:rsid w:val="007E05FC"/>
    <w:rsid w:val="007E0D95"/>
    <w:rsid w:val="007E1E28"/>
    <w:rsid w:val="007E28F3"/>
    <w:rsid w:val="007E39FE"/>
    <w:rsid w:val="007E3E60"/>
    <w:rsid w:val="007E3F89"/>
    <w:rsid w:val="007E401B"/>
    <w:rsid w:val="007E4D16"/>
    <w:rsid w:val="007E528F"/>
    <w:rsid w:val="007E55C2"/>
    <w:rsid w:val="007E70C3"/>
    <w:rsid w:val="007F0339"/>
    <w:rsid w:val="007F0C5F"/>
    <w:rsid w:val="007F0CD8"/>
    <w:rsid w:val="007F2BC4"/>
    <w:rsid w:val="007F4D3A"/>
    <w:rsid w:val="007F5B38"/>
    <w:rsid w:val="007F5C77"/>
    <w:rsid w:val="007F5F5F"/>
    <w:rsid w:val="00801515"/>
    <w:rsid w:val="00804430"/>
    <w:rsid w:val="00807B92"/>
    <w:rsid w:val="008109E3"/>
    <w:rsid w:val="00811239"/>
    <w:rsid w:val="0081169A"/>
    <w:rsid w:val="00811BDA"/>
    <w:rsid w:val="00812178"/>
    <w:rsid w:val="00813290"/>
    <w:rsid w:val="008135C1"/>
    <w:rsid w:val="00814BB0"/>
    <w:rsid w:val="00815D4F"/>
    <w:rsid w:val="0081700B"/>
    <w:rsid w:val="00820313"/>
    <w:rsid w:val="00822666"/>
    <w:rsid w:val="00823772"/>
    <w:rsid w:val="0082556D"/>
    <w:rsid w:val="00825F27"/>
    <w:rsid w:val="00830464"/>
    <w:rsid w:val="00831F35"/>
    <w:rsid w:val="00834A4C"/>
    <w:rsid w:val="00836146"/>
    <w:rsid w:val="008417D0"/>
    <w:rsid w:val="008421DA"/>
    <w:rsid w:val="00842E8F"/>
    <w:rsid w:val="008431B7"/>
    <w:rsid w:val="008438C1"/>
    <w:rsid w:val="008445D7"/>
    <w:rsid w:val="00844C2F"/>
    <w:rsid w:val="00844D50"/>
    <w:rsid w:val="0084532B"/>
    <w:rsid w:val="00846549"/>
    <w:rsid w:val="008478D3"/>
    <w:rsid w:val="00847FDE"/>
    <w:rsid w:val="0085084F"/>
    <w:rsid w:val="00850D19"/>
    <w:rsid w:val="00850D6F"/>
    <w:rsid w:val="00853F3A"/>
    <w:rsid w:val="00855A04"/>
    <w:rsid w:val="00856876"/>
    <w:rsid w:val="0085703E"/>
    <w:rsid w:val="008606D1"/>
    <w:rsid w:val="00860BF1"/>
    <w:rsid w:val="008619C6"/>
    <w:rsid w:val="00861B67"/>
    <w:rsid w:val="00862E56"/>
    <w:rsid w:val="00864C0B"/>
    <w:rsid w:val="008651A2"/>
    <w:rsid w:val="00865410"/>
    <w:rsid w:val="008656B1"/>
    <w:rsid w:val="00865730"/>
    <w:rsid w:val="0086690E"/>
    <w:rsid w:val="00867223"/>
    <w:rsid w:val="00867E0C"/>
    <w:rsid w:val="00870048"/>
    <w:rsid w:val="00870F64"/>
    <w:rsid w:val="008718EA"/>
    <w:rsid w:val="00871BA6"/>
    <w:rsid w:val="0087290B"/>
    <w:rsid w:val="00875311"/>
    <w:rsid w:val="00877FA9"/>
    <w:rsid w:val="00881060"/>
    <w:rsid w:val="0088267A"/>
    <w:rsid w:val="00882F08"/>
    <w:rsid w:val="008832DF"/>
    <w:rsid w:val="00884593"/>
    <w:rsid w:val="0088506F"/>
    <w:rsid w:val="008857F3"/>
    <w:rsid w:val="00885EDF"/>
    <w:rsid w:val="008872CE"/>
    <w:rsid w:val="008876FA"/>
    <w:rsid w:val="00887E4C"/>
    <w:rsid w:val="008907AD"/>
    <w:rsid w:val="00890874"/>
    <w:rsid w:val="00892359"/>
    <w:rsid w:val="00892F4D"/>
    <w:rsid w:val="00893A86"/>
    <w:rsid w:val="00895949"/>
    <w:rsid w:val="008A0C2C"/>
    <w:rsid w:val="008A1671"/>
    <w:rsid w:val="008A3284"/>
    <w:rsid w:val="008A3F8A"/>
    <w:rsid w:val="008A402B"/>
    <w:rsid w:val="008A4EF5"/>
    <w:rsid w:val="008A5106"/>
    <w:rsid w:val="008A66BD"/>
    <w:rsid w:val="008A7916"/>
    <w:rsid w:val="008B00E1"/>
    <w:rsid w:val="008B0F32"/>
    <w:rsid w:val="008B124B"/>
    <w:rsid w:val="008B1B0B"/>
    <w:rsid w:val="008B2123"/>
    <w:rsid w:val="008B4127"/>
    <w:rsid w:val="008B43E0"/>
    <w:rsid w:val="008B5F3D"/>
    <w:rsid w:val="008B6CB1"/>
    <w:rsid w:val="008B7156"/>
    <w:rsid w:val="008B7172"/>
    <w:rsid w:val="008B7291"/>
    <w:rsid w:val="008C120F"/>
    <w:rsid w:val="008C162C"/>
    <w:rsid w:val="008C2307"/>
    <w:rsid w:val="008C3005"/>
    <w:rsid w:val="008C3922"/>
    <w:rsid w:val="008C40B5"/>
    <w:rsid w:val="008C639F"/>
    <w:rsid w:val="008C6A28"/>
    <w:rsid w:val="008D04C0"/>
    <w:rsid w:val="008D066E"/>
    <w:rsid w:val="008D2103"/>
    <w:rsid w:val="008D2D47"/>
    <w:rsid w:val="008D304F"/>
    <w:rsid w:val="008D4C3F"/>
    <w:rsid w:val="008D4F51"/>
    <w:rsid w:val="008D6A45"/>
    <w:rsid w:val="008D6DCA"/>
    <w:rsid w:val="008D6F19"/>
    <w:rsid w:val="008D7BEA"/>
    <w:rsid w:val="008E0B70"/>
    <w:rsid w:val="008E1449"/>
    <w:rsid w:val="008E15A8"/>
    <w:rsid w:val="008E1B8E"/>
    <w:rsid w:val="008E1BC5"/>
    <w:rsid w:val="008E22FD"/>
    <w:rsid w:val="008E3246"/>
    <w:rsid w:val="008E4738"/>
    <w:rsid w:val="008E539A"/>
    <w:rsid w:val="008E556B"/>
    <w:rsid w:val="008E649E"/>
    <w:rsid w:val="008F03AC"/>
    <w:rsid w:val="008F052F"/>
    <w:rsid w:val="008F14CD"/>
    <w:rsid w:val="008F2AB3"/>
    <w:rsid w:val="008F385E"/>
    <w:rsid w:val="008F4048"/>
    <w:rsid w:val="008F4CD7"/>
    <w:rsid w:val="008F5D3C"/>
    <w:rsid w:val="008F5E24"/>
    <w:rsid w:val="008F6295"/>
    <w:rsid w:val="008F6680"/>
    <w:rsid w:val="008F6DCB"/>
    <w:rsid w:val="008F74AF"/>
    <w:rsid w:val="00900003"/>
    <w:rsid w:val="00900106"/>
    <w:rsid w:val="00900AA9"/>
    <w:rsid w:val="00901D2F"/>
    <w:rsid w:val="00903A92"/>
    <w:rsid w:val="00904BE0"/>
    <w:rsid w:val="00906154"/>
    <w:rsid w:val="00906535"/>
    <w:rsid w:val="00911C8D"/>
    <w:rsid w:val="00911EED"/>
    <w:rsid w:val="009128FD"/>
    <w:rsid w:val="00912B3F"/>
    <w:rsid w:val="0091374F"/>
    <w:rsid w:val="009158F5"/>
    <w:rsid w:val="00916E8D"/>
    <w:rsid w:val="00917923"/>
    <w:rsid w:val="009179A1"/>
    <w:rsid w:val="00917AFF"/>
    <w:rsid w:val="0092008E"/>
    <w:rsid w:val="009208F3"/>
    <w:rsid w:val="00921087"/>
    <w:rsid w:val="009241CC"/>
    <w:rsid w:val="009241F4"/>
    <w:rsid w:val="00924E35"/>
    <w:rsid w:val="009251FC"/>
    <w:rsid w:val="00925AD5"/>
    <w:rsid w:val="00925C83"/>
    <w:rsid w:val="00925E23"/>
    <w:rsid w:val="00926BF2"/>
    <w:rsid w:val="00926DFA"/>
    <w:rsid w:val="0093048C"/>
    <w:rsid w:val="009308E9"/>
    <w:rsid w:val="00931D4E"/>
    <w:rsid w:val="00932127"/>
    <w:rsid w:val="0093338C"/>
    <w:rsid w:val="00933BD5"/>
    <w:rsid w:val="00933F7B"/>
    <w:rsid w:val="00934C87"/>
    <w:rsid w:val="00935497"/>
    <w:rsid w:val="00935A57"/>
    <w:rsid w:val="00935D90"/>
    <w:rsid w:val="00936FF4"/>
    <w:rsid w:val="009373A3"/>
    <w:rsid w:val="00940739"/>
    <w:rsid w:val="0094215A"/>
    <w:rsid w:val="0094494F"/>
    <w:rsid w:val="00945500"/>
    <w:rsid w:val="00946ADC"/>
    <w:rsid w:val="009476AF"/>
    <w:rsid w:val="009478B7"/>
    <w:rsid w:val="00950268"/>
    <w:rsid w:val="00950C59"/>
    <w:rsid w:val="00951DE0"/>
    <w:rsid w:val="009527CA"/>
    <w:rsid w:val="009536AA"/>
    <w:rsid w:val="00953740"/>
    <w:rsid w:val="009554F9"/>
    <w:rsid w:val="00957D06"/>
    <w:rsid w:val="009608ED"/>
    <w:rsid w:val="00961414"/>
    <w:rsid w:val="00961D43"/>
    <w:rsid w:val="009632F3"/>
    <w:rsid w:val="00963C89"/>
    <w:rsid w:val="0096409E"/>
    <w:rsid w:val="00965548"/>
    <w:rsid w:val="00965C63"/>
    <w:rsid w:val="00965F8A"/>
    <w:rsid w:val="00966B86"/>
    <w:rsid w:val="00967087"/>
    <w:rsid w:val="00967C14"/>
    <w:rsid w:val="00971320"/>
    <w:rsid w:val="0097368C"/>
    <w:rsid w:val="009738B0"/>
    <w:rsid w:val="00974E78"/>
    <w:rsid w:val="00975234"/>
    <w:rsid w:val="009752F1"/>
    <w:rsid w:val="00976A82"/>
    <w:rsid w:val="009772B7"/>
    <w:rsid w:val="009775C1"/>
    <w:rsid w:val="009813FD"/>
    <w:rsid w:val="009819F4"/>
    <w:rsid w:val="00984A24"/>
    <w:rsid w:val="00986312"/>
    <w:rsid w:val="00986E6B"/>
    <w:rsid w:val="00987105"/>
    <w:rsid w:val="0098723A"/>
    <w:rsid w:val="00987560"/>
    <w:rsid w:val="0098780A"/>
    <w:rsid w:val="0099052A"/>
    <w:rsid w:val="00990B69"/>
    <w:rsid w:val="00991726"/>
    <w:rsid w:val="00992027"/>
    <w:rsid w:val="0099415F"/>
    <w:rsid w:val="00996552"/>
    <w:rsid w:val="009967CC"/>
    <w:rsid w:val="009968EA"/>
    <w:rsid w:val="00997C23"/>
    <w:rsid w:val="009A00F8"/>
    <w:rsid w:val="009A07B9"/>
    <w:rsid w:val="009A1077"/>
    <w:rsid w:val="009A455B"/>
    <w:rsid w:val="009A4954"/>
    <w:rsid w:val="009A4B9B"/>
    <w:rsid w:val="009A54EA"/>
    <w:rsid w:val="009A5E29"/>
    <w:rsid w:val="009A7E3D"/>
    <w:rsid w:val="009B03EF"/>
    <w:rsid w:val="009B13EB"/>
    <w:rsid w:val="009B1F0F"/>
    <w:rsid w:val="009B2590"/>
    <w:rsid w:val="009B5054"/>
    <w:rsid w:val="009B7422"/>
    <w:rsid w:val="009B7BB7"/>
    <w:rsid w:val="009B7D7C"/>
    <w:rsid w:val="009C029C"/>
    <w:rsid w:val="009C0952"/>
    <w:rsid w:val="009C1810"/>
    <w:rsid w:val="009C1CFD"/>
    <w:rsid w:val="009C3458"/>
    <w:rsid w:val="009C41FF"/>
    <w:rsid w:val="009C44B2"/>
    <w:rsid w:val="009C67A1"/>
    <w:rsid w:val="009C7220"/>
    <w:rsid w:val="009C7271"/>
    <w:rsid w:val="009C7A64"/>
    <w:rsid w:val="009C7D2A"/>
    <w:rsid w:val="009C7D4F"/>
    <w:rsid w:val="009D0821"/>
    <w:rsid w:val="009D1ADD"/>
    <w:rsid w:val="009D32DB"/>
    <w:rsid w:val="009D362D"/>
    <w:rsid w:val="009D3F63"/>
    <w:rsid w:val="009D4F46"/>
    <w:rsid w:val="009D5111"/>
    <w:rsid w:val="009D6CA0"/>
    <w:rsid w:val="009D75F6"/>
    <w:rsid w:val="009E0079"/>
    <w:rsid w:val="009E288D"/>
    <w:rsid w:val="009E2F77"/>
    <w:rsid w:val="009E57CD"/>
    <w:rsid w:val="009E61E7"/>
    <w:rsid w:val="009E796A"/>
    <w:rsid w:val="009E7AB2"/>
    <w:rsid w:val="009E7E1C"/>
    <w:rsid w:val="009F0911"/>
    <w:rsid w:val="009F10E1"/>
    <w:rsid w:val="009F1823"/>
    <w:rsid w:val="009F38DF"/>
    <w:rsid w:val="009F6277"/>
    <w:rsid w:val="00A031DB"/>
    <w:rsid w:val="00A03CCC"/>
    <w:rsid w:val="00A04638"/>
    <w:rsid w:val="00A04FDC"/>
    <w:rsid w:val="00A052DE"/>
    <w:rsid w:val="00A05FE4"/>
    <w:rsid w:val="00A0702B"/>
    <w:rsid w:val="00A071D7"/>
    <w:rsid w:val="00A106E3"/>
    <w:rsid w:val="00A109DF"/>
    <w:rsid w:val="00A11637"/>
    <w:rsid w:val="00A11A42"/>
    <w:rsid w:val="00A135CF"/>
    <w:rsid w:val="00A13939"/>
    <w:rsid w:val="00A1531A"/>
    <w:rsid w:val="00A15EEA"/>
    <w:rsid w:val="00A16361"/>
    <w:rsid w:val="00A1794E"/>
    <w:rsid w:val="00A20AAA"/>
    <w:rsid w:val="00A228D9"/>
    <w:rsid w:val="00A22F18"/>
    <w:rsid w:val="00A231EE"/>
    <w:rsid w:val="00A2347D"/>
    <w:rsid w:val="00A23D64"/>
    <w:rsid w:val="00A24486"/>
    <w:rsid w:val="00A26B9C"/>
    <w:rsid w:val="00A27285"/>
    <w:rsid w:val="00A27960"/>
    <w:rsid w:val="00A3012A"/>
    <w:rsid w:val="00A31F53"/>
    <w:rsid w:val="00A32F7E"/>
    <w:rsid w:val="00A34144"/>
    <w:rsid w:val="00A358DC"/>
    <w:rsid w:val="00A3716B"/>
    <w:rsid w:val="00A37306"/>
    <w:rsid w:val="00A40F04"/>
    <w:rsid w:val="00A421A9"/>
    <w:rsid w:val="00A423EA"/>
    <w:rsid w:val="00A42F34"/>
    <w:rsid w:val="00A43B0E"/>
    <w:rsid w:val="00A43CDC"/>
    <w:rsid w:val="00A44A49"/>
    <w:rsid w:val="00A44B63"/>
    <w:rsid w:val="00A4500D"/>
    <w:rsid w:val="00A537FF"/>
    <w:rsid w:val="00A53AE9"/>
    <w:rsid w:val="00A53B3C"/>
    <w:rsid w:val="00A545BF"/>
    <w:rsid w:val="00A54B3C"/>
    <w:rsid w:val="00A558E2"/>
    <w:rsid w:val="00A55CC4"/>
    <w:rsid w:val="00A579C7"/>
    <w:rsid w:val="00A57D22"/>
    <w:rsid w:val="00A6009B"/>
    <w:rsid w:val="00A616A9"/>
    <w:rsid w:val="00A62076"/>
    <w:rsid w:val="00A62220"/>
    <w:rsid w:val="00A63304"/>
    <w:rsid w:val="00A638EF"/>
    <w:rsid w:val="00A641F4"/>
    <w:rsid w:val="00A65661"/>
    <w:rsid w:val="00A66532"/>
    <w:rsid w:val="00A70B27"/>
    <w:rsid w:val="00A712BB"/>
    <w:rsid w:val="00A71F5B"/>
    <w:rsid w:val="00A72166"/>
    <w:rsid w:val="00A723F0"/>
    <w:rsid w:val="00A72B80"/>
    <w:rsid w:val="00A733F1"/>
    <w:rsid w:val="00A753E0"/>
    <w:rsid w:val="00A76308"/>
    <w:rsid w:val="00A770FF"/>
    <w:rsid w:val="00A77A40"/>
    <w:rsid w:val="00A77E31"/>
    <w:rsid w:val="00A80ADD"/>
    <w:rsid w:val="00A822D7"/>
    <w:rsid w:val="00A83798"/>
    <w:rsid w:val="00A840FA"/>
    <w:rsid w:val="00A86ACA"/>
    <w:rsid w:val="00A87568"/>
    <w:rsid w:val="00A90262"/>
    <w:rsid w:val="00A90282"/>
    <w:rsid w:val="00A922D1"/>
    <w:rsid w:val="00A92748"/>
    <w:rsid w:val="00A93AFE"/>
    <w:rsid w:val="00A944E2"/>
    <w:rsid w:val="00A949E0"/>
    <w:rsid w:val="00A9504E"/>
    <w:rsid w:val="00A95746"/>
    <w:rsid w:val="00A9666E"/>
    <w:rsid w:val="00AA0089"/>
    <w:rsid w:val="00AA0D03"/>
    <w:rsid w:val="00AA1460"/>
    <w:rsid w:val="00AA2317"/>
    <w:rsid w:val="00AA30C3"/>
    <w:rsid w:val="00AA45C3"/>
    <w:rsid w:val="00AA465D"/>
    <w:rsid w:val="00AA4952"/>
    <w:rsid w:val="00AA51C3"/>
    <w:rsid w:val="00AA56F9"/>
    <w:rsid w:val="00AA5B6B"/>
    <w:rsid w:val="00AA5F9A"/>
    <w:rsid w:val="00AA6BB5"/>
    <w:rsid w:val="00AA72E2"/>
    <w:rsid w:val="00AA7CC7"/>
    <w:rsid w:val="00AA7EFA"/>
    <w:rsid w:val="00AB065B"/>
    <w:rsid w:val="00AB1C97"/>
    <w:rsid w:val="00AB2D3B"/>
    <w:rsid w:val="00AB3550"/>
    <w:rsid w:val="00AB39DB"/>
    <w:rsid w:val="00AB6685"/>
    <w:rsid w:val="00AB6AB1"/>
    <w:rsid w:val="00AB74E2"/>
    <w:rsid w:val="00AB7515"/>
    <w:rsid w:val="00AC0822"/>
    <w:rsid w:val="00AC1761"/>
    <w:rsid w:val="00AC1D35"/>
    <w:rsid w:val="00AC2A2C"/>
    <w:rsid w:val="00AC43BE"/>
    <w:rsid w:val="00AC7B66"/>
    <w:rsid w:val="00AD032B"/>
    <w:rsid w:val="00AD106D"/>
    <w:rsid w:val="00AD2632"/>
    <w:rsid w:val="00AD293B"/>
    <w:rsid w:val="00AD56CB"/>
    <w:rsid w:val="00AD6A07"/>
    <w:rsid w:val="00AD7C26"/>
    <w:rsid w:val="00AD7D48"/>
    <w:rsid w:val="00AE0A56"/>
    <w:rsid w:val="00AE1593"/>
    <w:rsid w:val="00AE19FB"/>
    <w:rsid w:val="00AE1E60"/>
    <w:rsid w:val="00AE363B"/>
    <w:rsid w:val="00AE48BD"/>
    <w:rsid w:val="00AF0438"/>
    <w:rsid w:val="00AF09D7"/>
    <w:rsid w:val="00AF2F94"/>
    <w:rsid w:val="00AF3F8B"/>
    <w:rsid w:val="00AF4EA3"/>
    <w:rsid w:val="00AF4FAC"/>
    <w:rsid w:val="00AF52D0"/>
    <w:rsid w:val="00AF6365"/>
    <w:rsid w:val="00AF6C1B"/>
    <w:rsid w:val="00B0162E"/>
    <w:rsid w:val="00B03087"/>
    <w:rsid w:val="00B03819"/>
    <w:rsid w:val="00B04576"/>
    <w:rsid w:val="00B0528B"/>
    <w:rsid w:val="00B0534F"/>
    <w:rsid w:val="00B05415"/>
    <w:rsid w:val="00B05E8E"/>
    <w:rsid w:val="00B06213"/>
    <w:rsid w:val="00B06714"/>
    <w:rsid w:val="00B07C06"/>
    <w:rsid w:val="00B07EE0"/>
    <w:rsid w:val="00B11CDC"/>
    <w:rsid w:val="00B1207A"/>
    <w:rsid w:val="00B133FD"/>
    <w:rsid w:val="00B139F7"/>
    <w:rsid w:val="00B14232"/>
    <w:rsid w:val="00B144B8"/>
    <w:rsid w:val="00B15352"/>
    <w:rsid w:val="00B15742"/>
    <w:rsid w:val="00B15FA7"/>
    <w:rsid w:val="00B162C2"/>
    <w:rsid w:val="00B21377"/>
    <w:rsid w:val="00B25006"/>
    <w:rsid w:val="00B26AA2"/>
    <w:rsid w:val="00B30570"/>
    <w:rsid w:val="00B31734"/>
    <w:rsid w:val="00B318AB"/>
    <w:rsid w:val="00B323FB"/>
    <w:rsid w:val="00B32F2C"/>
    <w:rsid w:val="00B3336E"/>
    <w:rsid w:val="00B34312"/>
    <w:rsid w:val="00B35681"/>
    <w:rsid w:val="00B362E1"/>
    <w:rsid w:val="00B368E2"/>
    <w:rsid w:val="00B36FF7"/>
    <w:rsid w:val="00B402CF"/>
    <w:rsid w:val="00B402FE"/>
    <w:rsid w:val="00B40AA2"/>
    <w:rsid w:val="00B40CF8"/>
    <w:rsid w:val="00B421B7"/>
    <w:rsid w:val="00B45CB7"/>
    <w:rsid w:val="00B4640C"/>
    <w:rsid w:val="00B46BE2"/>
    <w:rsid w:val="00B46E65"/>
    <w:rsid w:val="00B50121"/>
    <w:rsid w:val="00B51755"/>
    <w:rsid w:val="00B5194B"/>
    <w:rsid w:val="00B51CCA"/>
    <w:rsid w:val="00B51CE6"/>
    <w:rsid w:val="00B5295F"/>
    <w:rsid w:val="00B55799"/>
    <w:rsid w:val="00B56649"/>
    <w:rsid w:val="00B56FAF"/>
    <w:rsid w:val="00B60491"/>
    <w:rsid w:val="00B62673"/>
    <w:rsid w:val="00B62778"/>
    <w:rsid w:val="00B647C2"/>
    <w:rsid w:val="00B64D43"/>
    <w:rsid w:val="00B705C1"/>
    <w:rsid w:val="00B70B02"/>
    <w:rsid w:val="00B71AB8"/>
    <w:rsid w:val="00B71E0E"/>
    <w:rsid w:val="00B71F40"/>
    <w:rsid w:val="00B72575"/>
    <w:rsid w:val="00B72B59"/>
    <w:rsid w:val="00B72F2C"/>
    <w:rsid w:val="00B72F39"/>
    <w:rsid w:val="00B73599"/>
    <w:rsid w:val="00B74E30"/>
    <w:rsid w:val="00B7578B"/>
    <w:rsid w:val="00B75A5D"/>
    <w:rsid w:val="00B75DC8"/>
    <w:rsid w:val="00B75E36"/>
    <w:rsid w:val="00B77B7A"/>
    <w:rsid w:val="00B808C0"/>
    <w:rsid w:val="00B809FF"/>
    <w:rsid w:val="00B80CFB"/>
    <w:rsid w:val="00B81057"/>
    <w:rsid w:val="00B8405D"/>
    <w:rsid w:val="00B84436"/>
    <w:rsid w:val="00B84ED7"/>
    <w:rsid w:val="00B852F0"/>
    <w:rsid w:val="00B852FA"/>
    <w:rsid w:val="00B85360"/>
    <w:rsid w:val="00B8566F"/>
    <w:rsid w:val="00B85E5E"/>
    <w:rsid w:val="00B8623B"/>
    <w:rsid w:val="00B86BB2"/>
    <w:rsid w:val="00B87498"/>
    <w:rsid w:val="00B90023"/>
    <w:rsid w:val="00B90AA0"/>
    <w:rsid w:val="00B91D71"/>
    <w:rsid w:val="00B93D04"/>
    <w:rsid w:val="00B93D37"/>
    <w:rsid w:val="00B93EF3"/>
    <w:rsid w:val="00B941B5"/>
    <w:rsid w:val="00B94278"/>
    <w:rsid w:val="00B958B6"/>
    <w:rsid w:val="00B95B99"/>
    <w:rsid w:val="00B95D2C"/>
    <w:rsid w:val="00B96585"/>
    <w:rsid w:val="00B97641"/>
    <w:rsid w:val="00B97CD5"/>
    <w:rsid w:val="00BA009D"/>
    <w:rsid w:val="00BA03AB"/>
    <w:rsid w:val="00BA0FE9"/>
    <w:rsid w:val="00BA12C4"/>
    <w:rsid w:val="00BA3873"/>
    <w:rsid w:val="00BA3F59"/>
    <w:rsid w:val="00BA4089"/>
    <w:rsid w:val="00BA68BE"/>
    <w:rsid w:val="00BA7E66"/>
    <w:rsid w:val="00BB1051"/>
    <w:rsid w:val="00BB21FF"/>
    <w:rsid w:val="00BB2A66"/>
    <w:rsid w:val="00BB30B0"/>
    <w:rsid w:val="00BB7BC5"/>
    <w:rsid w:val="00BC04C1"/>
    <w:rsid w:val="00BC050C"/>
    <w:rsid w:val="00BC0FCB"/>
    <w:rsid w:val="00BC118D"/>
    <w:rsid w:val="00BC20D0"/>
    <w:rsid w:val="00BC2955"/>
    <w:rsid w:val="00BC3547"/>
    <w:rsid w:val="00BC3E5C"/>
    <w:rsid w:val="00BC4934"/>
    <w:rsid w:val="00BC4D3B"/>
    <w:rsid w:val="00BC56E1"/>
    <w:rsid w:val="00BC583D"/>
    <w:rsid w:val="00BC60E8"/>
    <w:rsid w:val="00BD1652"/>
    <w:rsid w:val="00BD20ED"/>
    <w:rsid w:val="00BD230E"/>
    <w:rsid w:val="00BD250F"/>
    <w:rsid w:val="00BD5560"/>
    <w:rsid w:val="00BD7314"/>
    <w:rsid w:val="00BD7A8F"/>
    <w:rsid w:val="00BD7BE4"/>
    <w:rsid w:val="00BE209E"/>
    <w:rsid w:val="00BE42CA"/>
    <w:rsid w:val="00BE4CF7"/>
    <w:rsid w:val="00BE4EA1"/>
    <w:rsid w:val="00BE6208"/>
    <w:rsid w:val="00BE636E"/>
    <w:rsid w:val="00BE6BBB"/>
    <w:rsid w:val="00BE73C5"/>
    <w:rsid w:val="00BE78A4"/>
    <w:rsid w:val="00BE79C1"/>
    <w:rsid w:val="00BF2FF0"/>
    <w:rsid w:val="00BF3FF5"/>
    <w:rsid w:val="00BF404E"/>
    <w:rsid w:val="00BF4A31"/>
    <w:rsid w:val="00BF56A1"/>
    <w:rsid w:val="00BF5F2D"/>
    <w:rsid w:val="00BF6984"/>
    <w:rsid w:val="00BF79E0"/>
    <w:rsid w:val="00C00702"/>
    <w:rsid w:val="00C01571"/>
    <w:rsid w:val="00C04444"/>
    <w:rsid w:val="00C04CD8"/>
    <w:rsid w:val="00C054C9"/>
    <w:rsid w:val="00C05527"/>
    <w:rsid w:val="00C119A3"/>
    <w:rsid w:val="00C1205C"/>
    <w:rsid w:val="00C139D9"/>
    <w:rsid w:val="00C15E2F"/>
    <w:rsid w:val="00C16587"/>
    <w:rsid w:val="00C16AA5"/>
    <w:rsid w:val="00C17651"/>
    <w:rsid w:val="00C20CDD"/>
    <w:rsid w:val="00C21F49"/>
    <w:rsid w:val="00C22216"/>
    <w:rsid w:val="00C226CD"/>
    <w:rsid w:val="00C2366A"/>
    <w:rsid w:val="00C23B63"/>
    <w:rsid w:val="00C24066"/>
    <w:rsid w:val="00C24717"/>
    <w:rsid w:val="00C25456"/>
    <w:rsid w:val="00C25F9B"/>
    <w:rsid w:val="00C26677"/>
    <w:rsid w:val="00C2690C"/>
    <w:rsid w:val="00C26DE4"/>
    <w:rsid w:val="00C319ED"/>
    <w:rsid w:val="00C33192"/>
    <w:rsid w:val="00C334E9"/>
    <w:rsid w:val="00C352FC"/>
    <w:rsid w:val="00C35B31"/>
    <w:rsid w:val="00C362F5"/>
    <w:rsid w:val="00C36363"/>
    <w:rsid w:val="00C371EB"/>
    <w:rsid w:val="00C4021E"/>
    <w:rsid w:val="00C40D39"/>
    <w:rsid w:val="00C41A0D"/>
    <w:rsid w:val="00C41C85"/>
    <w:rsid w:val="00C42101"/>
    <w:rsid w:val="00C42F63"/>
    <w:rsid w:val="00C4374C"/>
    <w:rsid w:val="00C43B45"/>
    <w:rsid w:val="00C43F5F"/>
    <w:rsid w:val="00C43FE8"/>
    <w:rsid w:val="00C44A09"/>
    <w:rsid w:val="00C4542E"/>
    <w:rsid w:val="00C46042"/>
    <w:rsid w:val="00C46435"/>
    <w:rsid w:val="00C465BC"/>
    <w:rsid w:val="00C469C5"/>
    <w:rsid w:val="00C47818"/>
    <w:rsid w:val="00C479EB"/>
    <w:rsid w:val="00C522A9"/>
    <w:rsid w:val="00C53732"/>
    <w:rsid w:val="00C54A98"/>
    <w:rsid w:val="00C55D10"/>
    <w:rsid w:val="00C56FDD"/>
    <w:rsid w:val="00C570CB"/>
    <w:rsid w:val="00C618DC"/>
    <w:rsid w:val="00C626F2"/>
    <w:rsid w:val="00C63B1A"/>
    <w:rsid w:val="00C63F53"/>
    <w:rsid w:val="00C63F81"/>
    <w:rsid w:val="00C65562"/>
    <w:rsid w:val="00C66C55"/>
    <w:rsid w:val="00C67298"/>
    <w:rsid w:val="00C67E11"/>
    <w:rsid w:val="00C70310"/>
    <w:rsid w:val="00C7084C"/>
    <w:rsid w:val="00C71260"/>
    <w:rsid w:val="00C7135C"/>
    <w:rsid w:val="00C71565"/>
    <w:rsid w:val="00C71956"/>
    <w:rsid w:val="00C72313"/>
    <w:rsid w:val="00C73D82"/>
    <w:rsid w:val="00C744AD"/>
    <w:rsid w:val="00C74559"/>
    <w:rsid w:val="00C75DFF"/>
    <w:rsid w:val="00C76CC9"/>
    <w:rsid w:val="00C76E7A"/>
    <w:rsid w:val="00C77C33"/>
    <w:rsid w:val="00C77D34"/>
    <w:rsid w:val="00C802AF"/>
    <w:rsid w:val="00C812C1"/>
    <w:rsid w:val="00C820F7"/>
    <w:rsid w:val="00C85349"/>
    <w:rsid w:val="00C86A1A"/>
    <w:rsid w:val="00C86DB4"/>
    <w:rsid w:val="00C904EF"/>
    <w:rsid w:val="00C90E12"/>
    <w:rsid w:val="00C95C7B"/>
    <w:rsid w:val="00C97021"/>
    <w:rsid w:val="00C97056"/>
    <w:rsid w:val="00C97211"/>
    <w:rsid w:val="00C97815"/>
    <w:rsid w:val="00CA0645"/>
    <w:rsid w:val="00CA0EAE"/>
    <w:rsid w:val="00CA0FE8"/>
    <w:rsid w:val="00CA16F8"/>
    <w:rsid w:val="00CA2DF5"/>
    <w:rsid w:val="00CA3C4C"/>
    <w:rsid w:val="00CA439A"/>
    <w:rsid w:val="00CA455A"/>
    <w:rsid w:val="00CA47B8"/>
    <w:rsid w:val="00CA5C46"/>
    <w:rsid w:val="00CA6A2F"/>
    <w:rsid w:val="00CA6B84"/>
    <w:rsid w:val="00CA7833"/>
    <w:rsid w:val="00CB094F"/>
    <w:rsid w:val="00CB1EC0"/>
    <w:rsid w:val="00CB2EE7"/>
    <w:rsid w:val="00CB3225"/>
    <w:rsid w:val="00CB3A5E"/>
    <w:rsid w:val="00CB3C38"/>
    <w:rsid w:val="00CB6DBE"/>
    <w:rsid w:val="00CB6F1A"/>
    <w:rsid w:val="00CC0421"/>
    <w:rsid w:val="00CC0B59"/>
    <w:rsid w:val="00CC197C"/>
    <w:rsid w:val="00CC38D5"/>
    <w:rsid w:val="00CC4AEA"/>
    <w:rsid w:val="00CC4CB2"/>
    <w:rsid w:val="00CC4EDE"/>
    <w:rsid w:val="00CD0948"/>
    <w:rsid w:val="00CD09FB"/>
    <w:rsid w:val="00CD1BFB"/>
    <w:rsid w:val="00CD28B2"/>
    <w:rsid w:val="00CD3696"/>
    <w:rsid w:val="00CD5E49"/>
    <w:rsid w:val="00CE03E0"/>
    <w:rsid w:val="00CE065B"/>
    <w:rsid w:val="00CE06D2"/>
    <w:rsid w:val="00CE0E08"/>
    <w:rsid w:val="00CE0E5D"/>
    <w:rsid w:val="00CE13A2"/>
    <w:rsid w:val="00CE13C2"/>
    <w:rsid w:val="00CE17A0"/>
    <w:rsid w:val="00CE17AF"/>
    <w:rsid w:val="00CE23CB"/>
    <w:rsid w:val="00CE27F2"/>
    <w:rsid w:val="00CE2B23"/>
    <w:rsid w:val="00CE3212"/>
    <w:rsid w:val="00CE3E74"/>
    <w:rsid w:val="00CE4527"/>
    <w:rsid w:val="00CE4A88"/>
    <w:rsid w:val="00CE4D7C"/>
    <w:rsid w:val="00CE54A8"/>
    <w:rsid w:val="00CE5B86"/>
    <w:rsid w:val="00CE5DC9"/>
    <w:rsid w:val="00CE6030"/>
    <w:rsid w:val="00CE621E"/>
    <w:rsid w:val="00CE72B3"/>
    <w:rsid w:val="00CF0B04"/>
    <w:rsid w:val="00CF1414"/>
    <w:rsid w:val="00CF16A0"/>
    <w:rsid w:val="00CF18A0"/>
    <w:rsid w:val="00CF3FBE"/>
    <w:rsid w:val="00CF3FD8"/>
    <w:rsid w:val="00CF44D5"/>
    <w:rsid w:val="00CF510B"/>
    <w:rsid w:val="00CF52B3"/>
    <w:rsid w:val="00CF6315"/>
    <w:rsid w:val="00CF6630"/>
    <w:rsid w:val="00CF6BA0"/>
    <w:rsid w:val="00CF7B3A"/>
    <w:rsid w:val="00CF7F17"/>
    <w:rsid w:val="00D0038F"/>
    <w:rsid w:val="00D01CB2"/>
    <w:rsid w:val="00D03B0F"/>
    <w:rsid w:val="00D06697"/>
    <w:rsid w:val="00D07103"/>
    <w:rsid w:val="00D106B1"/>
    <w:rsid w:val="00D132BC"/>
    <w:rsid w:val="00D1344B"/>
    <w:rsid w:val="00D15644"/>
    <w:rsid w:val="00D15BBF"/>
    <w:rsid w:val="00D16147"/>
    <w:rsid w:val="00D169A0"/>
    <w:rsid w:val="00D17B6C"/>
    <w:rsid w:val="00D208B8"/>
    <w:rsid w:val="00D20D1E"/>
    <w:rsid w:val="00D256B2"/>
    <w:rsid w:val="00D25C00"/>
    <w:rsid w:val="00D26535"/>
    <w:rsid w:val="00D2661C"/>
    <w:rsid w:val="00D2665B"/>
    <w:rsid w:val="00D26C3A"/>
    <w:rsid w:val="00D275FB"/>
    <w:rsid w:val="00D30A17"/>
    <w:rsid w:val="00D31ACF"/>
    <w:rsid w:val="00D32D81"/>
    <w:rsid w:val="00D33D3A"/>
    <w:rsid w:val="00D356FC"/>
    <w:rsid w:val="00D371CD"/>
    <w:rsid w:val="00D3745B"/>
    <w:rsid w:val="00D4059F"/>
    <w:rsid w:val="00D425EF"/>
    <w:rsid w:val="00D44156"/>
    <w:rsid w:val="00D4478C"/>
    <w:rsid w:val="00D44C21"/>
    <w:rsid w:val="00D4516E"/>
    <w:rsid w:val="00D454DF"/>
    <w:rsid w:val="00D46E38"/>
    <w:rsid w:val="00D471EF"/>
    <w:rsid w:val="00D478F7"/>
    <w:rsid w:val="00D479F6"/>
    <w:rsid w:val="00D51420"/>
    <w:rsid w:val="00D52DEE"/>
    <w:rsid w:val="00D53A27"/>
    <w:rsid w:val="00D53D3F"/>
    <w:rsid w:val="00D54359"/>
    <w:rsid w:val="00D54798"/>
    <w:rsid w:val="00D54A80"/>
    <w:rsid w:val="00D54D8E"/>
    <w:rsid w:val="00D54DC6"/>
    <w:rsid w:val="00D552CC"/>
    <w:rsid w:val="00D556D1"/>
    <w:rsid w:val="00D566B4"/>
    <w:rsid w:val="00D602D6"/>
    <w:rsid w:val="00D606E7"/>
    <w:rsid w:val="00D61D5D"/>
    <w:rsid w:val="00D63A58"/>
    <w:rsid w:val="00D63DF2"/>
    <w:rsid w:val="00D646DB"/>
    <w:rsid w:val="00D64B5F"/>
    <w:rsid w:val="00D65081"/>
    <w:rsid w:val="00D653DF"/>
    <w:rsid w:val="00D67592"/>
    <w:rsid w:val="00D67594"/>
    <w:rsid w:val="00D701F0"/>
    <w:rsid w:val="00D703ED"/>
    <w:rsid w:val="00D7096C"/>
    <w:rsid w:val="00D71409"/>
    <w:rsid w:val="00D71D3A"/>
    <w:rsid w:val="00D72077"/>
    <w:rsid w:val="00D7218B"/>
    <w:rsid w:val="00D74E72"/>
    <w:rsid w:val="00D75E45"/>
    <w:rsid w:val="00D761A7"/>
    <w:rsid w:val="00D77738"/>
    <w:rsid w:val="00D77AC9"/>
    <w:rsid w:val="00D809A2"/>
    <w:rsid w:val="00D81F19"/>
    <w:rsid w:val="00D821F9"/>
    <w:rsid w:val="00D827BC"/>
    <w:rsid w:val="00D849EF"/>
    <w:rsid w:val="00D85135"/>
    <w:rsid w:val="00D85A62"/>
    <w:rsid w:val="00D87455"/>
    <w:rsid w:val="00D87C77"/>
    <w:rsid w:val="00D90FB8"/>
    <w:rsid w:val="00D912C6"/>
    <w:rsid w:val="00D915C8"/>
    <w:rsid w:val="00D91CB3"/>
    <w:rsid w:val="00D922E3"/>
    <w:rsid w:val="00D94008"/>
    <w:rsid w:val="00D947A6"/>
    <w:rsid w:val="00D948BB"/>
    <w:rsid w:val="00D94FA9"/>
    <w:rsid w:val="00D95CBF"/>
    <w:rsid w:val="00D96B58"/>
    <w:rsid w:val="00DA02C7"/>
    <w:rsid w:val="00DA0876"/>
    <w:rsid w:val="00DA0AEC"/>
    <w:rsid w:val="00DA1159"/>
    <w:rsid w:val="00DA1EDA"/>
    <w:rsid w:val="00DA2232"/>
    <w:rsid w:val="00DA2343"/>
    <w:rsid w:val="00DA25D9"/>
    <w:rsid w:val="00DA29E6"/>
    <w:rsid w:val="00DA5B46"/>
    <w:rsid w:val="00DB0787"/>
    <w:rsid w:val="00DB2C1E"/>
    <w:rsid w:val="00DB3037"/>
    <w:rsid w:val="00DB42AE"/>
    <w:rsid w:val="00DB4763"/>
    <w:rsid w:val="00DB4C90"/>
    <w:rsid w:val="00DB55F6"/>
    <w:rsid w:val="00DB5930"/>
    <w:rsid w:val="00DB66AA"/>
    <w:rsid w:val="00DB6DC2"/>
    <w:rsid w:val="00DB7262"/>
    <w:rsid w:val="00DB7F16"/>
    <w:rsid w:val="00DC0C43"/>
    <w:rsid w:val="00DC3032"/>
    <w:rsid w:val="00DC37C2"/>
    <w:rsid w:val="00DC44C2"/>
    <w:rsid w:val="00DC67AF"/>
    <w:rsid w:val="00DD029A"/>
    <w:rsid w:val="00DD172B"/>
    <w:rsid w:val="00DD1EF1"/>
    <w:rsid w:val="00DD207A"/>
    <w:rsid w:val="00DD2958"/>
    <w:rsid w:val="00DD2DB3"/>
    <w:rsid w:val="00DD3320"/>
    <w:rsid w:val="00DD5B5C"/>
    <w:rsid w:val="00DD5CA3"/>
    <w:rsid w:val="00DE0FBF"/>
    <w:rsid w:val="00DE1D6E"/>
    <w:rsid w:val="00DE3196"/>
    <w:rsid w:val="00DE335E"/>
    <w:rsid w:val="00DE4BD6"/>
    <w:rsid w:val="00DE5131"/>
    <w:rsid w:val="00DE543E"/>
    <w:rsid w:val="00DE57C7"/>
    <w:rsid w:val="00DE6998"/>
    <w:rsid w:val="00DE7115"/>
    <w:rsid w:val="00DE71EF"/>
    <w:rsid w:val="00DE7C6A"/>
    <w:rsid w:val="00DF1284"/>
    <w:rsid w:val="00DF15DD"/>
    <w:rsid w:val="00DF2413"/>
    <w:rsid w:val="00DF2DC6"/>
    <w:rsid w:val="00DF3244"/>
    <w:rsid w:val="00DF386A"/>
    <w:rsid w:val="00DF47F1"/>
    <w:rsid w:val="00DF52E4"/>
    <w:rsid w:val="00DF5363"/>
    <w:rsid w:val="00DF5505"/>
    <w:rsid w:val="00DF55C2"/>
    <w:rsid w:val="00DF5924"/>
    <w:rsid w:val="00DF7138"/>
    <w:rsid w:val="00DF7ED2"/>
    <w:rsid w:val="00E0064C"/>
    <w:rsid w:val="00E03FC7"/>
    <w:rsid w:val="00E045B1"/>
    <w:rsid w:val="00E055C6"/>
    <w:rsid w:val="00E05D01"/>
    <w:rsid w:val="00E06B69"/>
    <w:rsid w:val="00E071C0"/>
    <w:rsid w:val="00E07850"/>
    <w:rsid w:val="00E10677"/>
    <w:rsid w:val="00E12AFD"/>
    <w:rsid w:val="00E1371B"/>
    <w:rsid w:val="00E14081"/>
    <w:rsid w:val="00E20872"/>
    <w:rsid w:val="00E21677"/>
    <w:rsid w:val="00E25159"/>
    <w:rsid w:val="00E258A7"/>
    <w:rsid w:val="00E26CCE"/>
    <w:rsid w:val="00E2770E"/>
    <w:rsid w:val="00E32946"/>
    <w:rsid w:val="00E32F80"/>
    <w:rsid w:val="00E33B9C"/>
    <w:rsid w:val="00E33D3B"/>
    <w:rsid w:val="00E342C7"/>
    <w:rsid w:val="00E375EA"/>
    <w:rsid w:val="00E37BB3"/>
    <w:rsid w:val="00E40050"/>
    <w:rsid w:val="00E411BB"/>
    <w:rsid w:val="00E411D5"/>
    <w:rsid w:val="00E41231"/>
    <w:rsid w:val="00E413A2"/>
    <w:rsid w:val="00E41DA0"/>
    <w:rsid w:val="00E41FEE"/>
    <w:rsid w:val="00E4288A"/>
    <w:rsid w:val="00E429E7"/>
    <w:rsid w:val="00E445AD"/>
    <w:rsid w:val="00E44CC9"/>
    <w:rsid w:val="00E4545D"/>
    <w:rsid w:val="00E459F1"/>
    <w:rsid w:val="00E46FF5"/>
    <w:rsid w:val="00E476CF"/>
    <w:rsid w:val="00E47756"/>
    <w:rsid w:val="00E47A8E"/>
    <w:rsid w:val="00E47A9A"/>
    <w:rsid w:val="00E5090E"/>
    <w:rsid w:val="00E51037"/>
    <w:rsid w:val="00E548EA"/>
    <w:rsid w:val="00E54C0E"/>
    <w:rsid w:val="00E55670"/>
    <w:rsid w:val="00E57435"/>
    <w:rsid w:val="00E57D8B"/>
    <w:rsid w:val="00E611AB"/>
    <w:rsid w:val="00E61FD0"/>
    <w:rsid w:val="00E6201B"/>
    <w:rsid w:val="00E6334B"/>
    <w:rsid w:val="00E63605"/>
    <w:rsid w:val="00E638D1"/>
    <w:rsid w:val="00E642B4"/>
    <w:rsid w:val="00E649A7"/>
    <w:rsid w:val="00E66ED4"/>
    <w:rsid w:val="00E67527"/>
    <w:rsid w:val="00E7082D"/>
    <w:rsid w:val="00E717A1"/>
    <w:rsid w:val="00E719F9"/>
    <w:rsid w:val="00E71FD5"/>
    <w:rsid w:val="00E73880"/>
    <w:rsid w:val="00E73B21"/>
    <w:rsid w:val="00E74D1D"/>
    <w:rsid w:val="00E753CA"/>
    <w:rsid w:val="00E75493"/>
    <w:rsid w:val="00E7649A"/>
    <w:rsid w:val="00E76FFC"/>
    <w:rsid w:val="00E77A7C"/>
    <w:rsid w:val="00E80996"/>
    <w:rsid w:val="00E811EA"/>
    <w:rsid w:val="00E81581"/>
    <w:rsid w:val="00E81AFD"/>
    <w:rsid w:val="00E825F7"/>
    <w:rsid w:val="00E834D1"/>
    <w:rsid w:val="00E84197"/>
    <w:rsid w:val="00E845F7"/>
    <w:rsid w:val="00E84942"/>
    <w:rsid w:val="00E84DBD"/>
    <w:rsid w:val="00E86CF9"/>
    <w:rsid w:val="00E87ADB"/>
    <w:rsid w:val="00E909AD"/>
    <w:rsid w:val="00E90B79"/>
    <w:rsid w:val="00E91135"/>
    <w:rsid w:val="00E914AF"/>
    <w:rsid w:val="00E914F9"/>
    <w:rsid w:val="00E91AE2"/>
    <w:rsid w:val="00E93ED5"/>
    <w:rsid w:val="00E961E5"/>
    <w:rsid w:val="00E97402"/>
    <w:rsid w:val="00E976CE"/>
    <w:rsid w:val="00E97BDF"/>
    <w:rsid w:val="00EA136E"/>
    <w:rsid w:val="00EA17BA"/>
    <w:rsid w:val="00EA33BF"/>
    <w:rsid w:val="00EA357F"/>
    <w:rsid w:val="00EA48BC"/>
    <w:rsid w:val="00EA4EDB"/>
    <w:rsid w:val="00EA5D7E"/>
    <w:rsid w:val="00EA6216"/>
    <w:rsid w:val="00EB0F56"/>
    <w:rsid w:val="00EB3CED"/>
    <w:rsid w:val="00EB3F24"/>
    <w:rsid w:val="00EB423A"/>
    <w:rsid w:val="00EB53FE"/>
    <w:rsid w:val="00EB5A75"/>
    <w:rsid w:val="00EB7424"/>
    <w:rsid w:val="00EB7CFA"/>
    <w:rsid w:val="00EC091F"/>
    <w:rsid w:val="00EC4361"/>
    <w:rsid w:val="00EC4595"/>
    <w:rsid w:val="00EC49E6"/>
    <w:rsid w:val="00EC5D7E"/>
    <w:rsid w:val="00EC5FB8"/>
    <w:rsid w:val="00EC7748"/>
    <w:rsid w:val="00ED022D"/>
    <w:rsid w:val="00ED0515"/>
    <w:rsid w:val="00ED12F2"/>
    <w:rsid w:val="00ED2070"/>
    <w:rsid w:val="00ED3001"/>
    <w:rsid w:val="00ED567E"/>
    <w:rsid w:val="00ED6DEE"/>
    <w:rsid w:val="00ED70F9"/>
    <w:rsid w:val="00ED7C7F"/>
    <w:rsid w:val="00EE0630"/>
    <w:rsid w:val="00EE2B05"/>
    <w:rsid w:val="00EE3294"/>
    <w:rsid w:val="00EE38C4"/>
    <w:rsid w:val="00EE390F"/>
    <w:rsid w:val="00EE3A15"/>
    <w:rsid w:val="00EE4B2C"/>
    <w:rsid w:val="00EE4F24"/>
    <w:rsid w:val="00EE5204"/>
    <w:rsid w:val="00EE54A9"/>
    <w:rsid w:val="00EE5588"/>
    <w:rsid w:val="00EE5C81"/>
    <w:rsid w:val="00EE610D"/>
    <w:rsid w:val="00EF0826"/>
    <w:rsid w:val="00EF0D49"/>
    <w:rsid w:val="00EF49A5"/>
    <w:rsid w:val="00EF5BAE"/>
    <w:rsid w:val="00EF5D06"/>
    <w:rsid w:val="00EF5DB4"/>
    <w:rsid w:val="00EF6B64"/>
    <w:rsid w:val="00F00D48"/>
    <w:rsid w:val="00F03143"/>
    <w:rsid w:val="00F03B24"/>
    <w:rsid w:val="00F0477B"/>
    <w:rsid w:val="00F04BA2"/>
    <w:rsid w:val="00F0601D"/>
    <w:rsid w:val="00F06080"/>
    <w:rsid w:val="00F06E92"/>
    <w:rsid w:val="00F07191"/>
    <w:rsid w:val="00F078D9"/>
    <w:rsid w:val="00F11C07"/>
    <w:rsid w:val="00F1201C"/>
    <w:rsid w:val="00F1273A"/>
    <w:rsid w:val="00F12E6E"/>
    <w:rsid w:val="00F13F7E"/>
    <w:rsid w:val="00F1492E"/>
    <w:rsid w:val="00F201DB"/>
    <w:rsid w:val="00F20E77"/>
    <w:rsid w:val="00F21885"/>
    <w:rsid w:val="00F21D56"/>
    <w:rsid w:val="00F22FAF"/>
    <w:rsid w:val="00F23A87"/>
    <w:rsid w:val="00F23C05"/>
    <w:rsid w:val="00F23C40"/>
    <w:rsid w:val="00F2427D"/>
    <w:rsid w:val="00F249D5"/>
    <w:rsid w:val="00F2606E"/>
    <w:rsid w:val="00F26B05"/>
    <w:rsid w:val="00F26D4D"/>
    <w:rsid w:val="00F2745C"/>
    <w:rsid w:val="00F2750C"/>
    <w:rsid w:val="00F2763D"/>
    <w:rsid w:val="00F2795D"/>
    <w:rsid w:val="00F3025C"/>
    <w:rsid w:val="00F30AD6"/>
    <w:rsid w:val="00F31670"/>
    <w:rsid w:val="00F31D58"/>
    <w:rsid w:val="00F322F8"/>
    <w:rsid w:val="00F3241D"/>
    <w:rsid w:val="00F32868"/>
    <w:rsid w:val="00F3357B"/>
    <w:rsid w:val="00F337B8"/>
    <w:rsid w:val="00F339FE"/>
    <w:rsid w:val="00F342A3"/>
    <w:rsid w:val="00F36BF9"/>
    <w:rsid w:val="00F3700D"/>
    <w:rsid w:val="00F374AF"/>
    <w:rsid w:val="00F3786C"/>
    <w:rsid w:val="00F40EBB"/>
    <w:rsid w:val="00F44F7F"/>
    <w:rsid w:val="00F450BE"/>
    <w:rsid w:val="00F45495"/>
    <w:rsid w:val="00F455CD"/>
    <w:rsid w:val="00F457C4"/>
    <w:rsid w:val="00F4761A"/>
    <w:rsid w:val="00F47C1B"/>
    <w:rsid w:val="00F50D85"/>
    <w:rsid w:val="00F50F4B"/>
    <w:rsid w:val="00F51760"/>
    <w:rsid w:val="00F55DF2"/>
    <w:rsid w:val="00F5633D"/>
    <w:rsid w:val="00F57B6A"/>
    <w:rsid w:val="00F60429"/>
    <w:rsid w:val="00F61694"/>
    <w:rsid w:val="00F62A11"/>
    <w:rsid w:val="00F644F4"/>
    <w:rsid w:val="00F6456D"/>
    <w:rsid w:val="00F654C4"/>
    <w:rsid w:val="00F65A60"/>
    <w:rsid w:val="00F661E6"/>
    <w:rsid w:val="00F665C4"/>
    <w:rsid w:val="00F669DF"/>
    <w:rsid w:val="00F70B17"/>
    <w:rsid w:val="00F7240F"/>
    <w:rsid w:val="00F734BD"/>
    <w:rsid w:val="00F73F90"/>
    <w:rsid w:val="00F7547C"/>
    <w:rsid w:val="00F81D0B"/>
    <w:rsid w:val="00F82AEF"/>
    <w:rsid w:val="00F82F8A"/>
    <w:rsid w:val="00F85250"/>
    <w:rsid w:val="00F85FEE"/>
    <w:rsid w:val="00F86B4C"/>
    <w:rsid w:val="00F879C8"/>
    <w:rsid w:val="00F91659"/>
    <w:rsid w:val="00F91B6B"/>
    <w:rsid w:val="00F9256A"/>
    <w:rsid w:val="00F93924"/>
    <w:rsid w:val="00F93A71"/>
    <w:rsid w:val="00F942C4"/>
    <w:rsid w:val="00F951A2"/>
    <w:rsid w:val="00F962BA"/>
    <w:rsid w:val="00F96360"/>
    <w:rsid w:val="00F97B7D"/>
    <w:rsid w:val="00FA0BD5"/>
    <w:rsid w:val="00FA0C19"/>
    <w:rsid w:val="00FA0FCD"/>
    <w:rsid w:val="00FA15A7"/>
    <w:rsid w:val="00FA3075"/>
    <w:rsid w:val="00FA3ABF"/>
    <w:rsid w:val="00FA6000"/>
    <w:rsid w:val="00FA6128"/>
    <w:rsid w:val="00FA68D1"/>
    <w:rsid w:val="00FA7FEA"/>
    <w:rsid w:val="00FB0866"/>
    <w:rsid w:val="00FB3F45"/>
    <w:rsid w:val="00FB58ED"/>
    <w:rsid w:val="00FB6290"/>
    <w:rsid w:val="00FC044F"/>
    <w:rsid w:val="00FC11BD"/>
    <w:rsid w:val="00FC1A37"/>
    <w:rsid w:val="00FC45C7"/>
    <w:rsid w:val="00FC5177"/>
    <w:rsid w:val="00FC5376"/>
    <w:rsid w:val="00FC5B34"/>
    <w:rsid w:val="00FC61BA"/>
    <w:rsid w:val="00FC7BB1"/>
    <w:rsid w:val="00FD1AC3"/>
    <w:rsid w:val="00FD20C4"/>
    <w:rsid w:val="00FD3892"/>
    <w:rsid w:val="00FD3C1A"/>
    <w:rsid w:val="00FD5282"/>
    <w:rsid w:val="00FD60CF"/>
    <w:rsid w:val="00FD6F4F"/>
    <w:rsid w:val="00FD7610"/>
    <w:rsid w:val="00FD782B"/>
    <w:rsid w:val="00FE0731"/>
    <w:rsid w:val="00FE089D"/>
    <w:rsid w:val="00FE1920"/>
    <w:rsid w:val="00FE1E51"/>
    <w:rsid w:val="00FE2411"/>
    <w:rsid w:val="00FE25E7"/>
    <w:rsid w:val="00FE3D60"/>
    <w:rsid w:val="00FE48A8"/>
    <w:rsid w:val="00FE4B3B"/>
    <w:rsid w:val="00FE5746"/>
    <w:rsid w:val="00FE5CEF"/>
    <w:rsid w:val="00FE76EB"/>
    <w:rsid w:val="00FF0048"/>
    <w:rsid w:val="00FF013D"/>
    <w:rsid w:val="00FF1F97"/>
    <w:rsid w:val="00FF2829"/>
    <w:rsid w:val="00FF6B72"/>
    <w:rsid w:val="00FF78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DCADDB"/>
  <w15:docId w15:val="{E78466C5-F85A-45B7-BF8D-771DE820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4">
    <w:name w:val="Normal"/>
    <w:qFormat/>
    <w:rsid w:val="005A08E6"/>
  </w:style>
  <w:style w:type="paragraph" w:styleId="1">
    <w:name w:val="heading 1"/>
    <w:aliases w:val="heading 1,H1,Heading 0,PIM 1,h1,A MAJOR/BOLD,Company Index,Chapter Name,章,1,Header 1,Header1,Fab-1,Heading 01,Heading 02,H11,Heading 03,H12,Heading 04,Heading 011,H13,Heading 021,H111,Heading 031,H121,Heading 05,H14,Heading 06,H15,Heading 012"/>
    <w:basedOn w:val="a4"/>
    <w:next w:val="a4"/>
    <w:link w:val="12"/>
    <w:uiPriority w:val="9"/>
    <w:qFormat/>
    <w:rsid w:val="005B37E4"/>
    <w:pPr>
      <w:keepNext/>
      <w:keepLines/>
      <w:numPr>
        <w:numId w:val="6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aliases w:val="CMMI二级,H2,Heading 2 Hidden,Heading 2 CCBS,PIM2,heading 2,Titre3,HD2,sect 1.2,H21,sect 1.21,H22,sect 1.22,H211,sect 1.211,H23,sect 1.23,H212,sect 1.212,h2,第一章 标题 2,DO,h2 main heading,B Sub/Bold,B Sub/Bold1,B Sub/Bold2,B Sub/Bold11,h2 main heading1,2"/>
    <w:basedOn w:val="a4"/>
    <w:next w:val="a4"/>
    <w:link w:val="20"/>
    <w:uiPriority w:val="9"/>
    <w:unhideWhenUsed/>
    <w:qFormat/>
    <w:rsid w:val="005B37E4"/>
    <w:pPr>
      <w:keepNext/>
      <w:keepLines/>
      <w:numPr>
        <w:ilvl w:val="1"/>
        <w:numId w:val="6"/>
      </w:numPr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aliases w:val="CMMI三级,H3,l3,CT,Heading 3 - old,h3,level_3,PIM 3,Level 3 Head,sect1.2.3,sect1.2.31,sect1.2.32,sect1.2.311,sect1.2.33,sect1.2.312,C Sub-Sub/Italic,h3 sub heading,Head 3,Head 31,Head 32,C Sub-Sub/Italic1,Project Index,3,list 3,H3-Heading 3,l3.3,bh"/>
    <w:basedOn w:val="a4"/>
    <w:next w:val="a4"/>
    <w:link w:val="30"/>
    <w:unhideWhenUsed/>
    <w:qFormat/>
    <w:rsid w:val="005B37E4"/>
    <w:pPr>
      <w:keepNext/>
      <w:keepLines/>
      <w:numPr>
        <w:ilvl w:val="2"/>
        <w:numId w:val="6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paragraph" w:styleId="4">
    <w:name w:val="heading 4"/>
    <w:aliases w:val="heading 4,H4,bullet,bl,bb,h4,Fab-4,T5,PIM 4,Ref Heading 1,rh1,Heading sql,sect 1.2.3.4,First Subheading,h41,h42,h43,h411,h44,h412,h45,h413,h46,h414,h47,h48,h415,h49,h410,h416,h417,h418,h419,h420,h4110,h421"/>
    <w:basedOn w:val="a4"/>
    <w:next w:val="a4"/>
    <w:link w:val="40"/>
    <w:uiPriority w:val="9"/>
    <w:unhideWhenUsed/>
    <w:qFormat/>
    <w:rsid w:val="005B37E4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aliases w:val="heading 5,Block Label,H5,First Bullet,L5,5,dash,ds,dd,PIM 5"/>
    <w:basedOn w:val="a4"/>
    <w:next w:val="a4"/>
    <w:link w:val="50"/>
    <w:uiPriority w:val="9"/>
    <w:unhideWhenUsed/>
    <w:qFormat/>
    <w:rsid w:val="005B37E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paragraph" w:styleId="60">
    <w:name w:val="heading 6"/>
    <w:basedOn w:val="a4"/>
    <w:next w:val="a4"/>
    <w:link w:val="61"/>
    <w:uiPriority w:val="9"/>
    <w:unhideWhenUsed/>
    <w:qFormat/>
    <w:rsid w:val="005B37E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7">
    <w:name w:val="heading 7"/>
    <w:aliases w:val="H TIMES1"/>
    <w:basedOn w:val="a4"/>
    <w:next w:val="a4"/>
    <w:link w:val="70"/>
    <w:uiPriority w:val="9"/>
    <w:unhideWhenUsed/>
    <w:qFormat/>
    <w:rsid w:val="005B37E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paragraph" w:styleId="8">
    <w:name w:val="heading 8"/>
    <w:basedOn w:val="a4"/>
    <w:next w:val="a4"/>
    <w:link w:val="80"/>
    <w:uiPriority w:val="9"/>
    <w:unhideWhenUsed/>
    <w:qFormat/>
    <w:rsid w:val="005B37E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color w:val="1F497D" w:themeColor="text2"/>
    </w:rPr>
  </w:style>
  <w:style w:type="paragraph" w:styleId="9">
    <w:name w:val="heading 9"/>
    <w:aliases w:val="Appendix"/>
    <w:basedOn w:val="a4"/>
    <w:next w:val="a4"/>
    <w:link w:val="90"/>
    <w:uiPriority w:val="9"/>
    <w:unhideWhenUsed/>
    <w:qFormat/>
    <w:rsid w:val="005B37E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Hyperlink"/>
    <w:uiPriority w:val="99"/>
    <w:rsid w:val="00E66ED4"/>
    <w:rPr>
      <w:color w:val="0000FF"/>
      <w:u w:val="single"/>
    </w:rPr>
  </w:style>
  <w:style w:type="paragraph" w:styleId="a9">
    <w:name w:val="Document Map"/>
    <w:basedOn w:val="a4"/>
    <w:semiHidden/>
    <w:rsid w:val="00E66ED4"/>
    <w:pPr>
      <w:shd w:val="clear" w:color="auto" w:fill="000080"/>
    </w:pPr>
  </w:style>
  <w:style w:type="paragraph" w:styleId="TOC1">
    <w:name w:val="toc 1"/>
    <w:basedOn w:val="a4"/>
    <w:next w:val="a4"/>
    <w:autoRedefine/>
    <w:uiPriority w:val="39"/>
    <w:rsid w:val="00E66ED4"/>
  </w:style>
  <w:style w:type="paragraph" w:styleId="TOC2">
    <w:name w:val="toc 2"/>
    <w:basedOn w:val="a4"/>
    <w:next w:val="a4"/>
    <w:autoRedefine/>
    <w:uiPriority w:val="39"/>
    <w:rsid w:val="00E66ED4"/>
    <w:pPr>
      <w:ind w:leftChars="200" w:left="420"/>
    </w:pPr>
  </w:style>
  <w:style w:type="table" w:styleId="aa">
    <w:name w:val="Table Grid"/>
    <w:basedOn w:val="a6"/>
    <w:uiPriority w:val="59"/>
    <w:rsid w:val="00E66ED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a4"/>
    <w:next w:val="a4"/>
    <w:autoRedefine/>
    <w:uiPriority w:val="39"/>
    <w:rsid w:val="00E66ED4"/>
    <w:pPr>
      <w:ind w:leftChars="400" w:left="840"/>
    </w:pPr>
  </w:style>
  <w:style w:type="character" w:styleId="HTML">
    <w:name w:val="HTML Typewriter"/>
    <w:rsid w:val="00E66ED4"/>
    <w:rPr>
      <w:rFonts w:ascii="宋体" w:eastAsia="宋体" w:hAnsi="宋体" w:cs="宋体"/>
      <w:sz w:val="24"/>
      <w:szCs w:val="24"/>
    </w:rPr>
  </w:style>
  <w:style w:type="character" w:customStyle="1" w:styleId="13">
    <w:name w:val="已访问的超链接1"/>
    <w:rsid w:val="00E66ED4"/>
    <w:rPr>
      <w:color w:val="800080"/>
      <w:u w:val="single"/>
    </w:rPr>
  </w:style>
  <w:style w:type="paragraph" w:customStyle="1" w:styleId="ab">
    <w:name w:val="封面"/>
    <w:basedOn w:val="a4"/>
    <w:rsid w:val="00E66ED4"/>
    <w:pPr>
      <w:adjustRightInd w:val="0"/>
      <w:jc w:val="center"/>
      <w:textAlignment w:val="baseline"/>
    </w:pPr>
    <w:rPr>
      <w:rFonts w:ascii="Arial" w:eastAsia="仿宋_GB2312" w:hAnsi="Arial"/>
      <w:b/>
      <w:sz w:val="30"/>
    </w:rPr>
  </w:style>
  <w:style w:type="paragraph" w:styleId="ac">
    <w:name w:val="Date"/>
    <w:basedOn w:val="a4"/>
    <w:next w:val="a4"/>
    <w:rsid w:val="00E66ED4"/>
    <w:pPr>
      <w:ind w:leftChars="2500" w:left="100"/>
    </w:pPr>
  </w:style>
  <w:style w:type="paragraph" w:customStyle="1" w:styleId="INFeature">
    <w:name w:val="IN Feature"/>
    <w:next w:val="INStep"/>
    <w:rsid w:val="00E66ED4"/>
    <w:pPr>
      <w:keepNext/>
      <w:keepLines/>
      <w:spacing w:before="240" w:after="240"/>
      <w:outlineLvl w:val="7"/>
    </w:pPr>
    <w:rPr>
      <w:rFonts w:ascii="Arial" w:eastAsia="黑体" w:hAnsi="Arial" w:cs="Arial"/>
      <w:sz w:val="21"/>
      <w:szCs w:val="21"/>
    </w:rPr>
  </w:style>
  <w:style w:type="paragraph" w:customStyle="1" w:styleId="INStep">
    <w:name w:val="IN Step"/>
    <w:basedOn w:val="a4"/>
    <w:rsid w:val="00E66ED4"/>
    <w:pPr>
      <w:keepLines/>
      <w:tabs>
        <w:tab w:val="num" w:pos="1701"/>
      </w:tabs>
      <w:spacing w:before="80" w:after="80" w:line="300" w:lineRule="auto"/>
      <w:ind w:left="1701" w:hanging="850"/>
      <w:outlineLvl w:val="8"/>
    </w:pPr>
    <w:rPr>
      <w:rFonts w:ascii="Arial" w:hAnsi="Arial" w:cs="Arial"/>
      <w:szCs w:val="21"/>
    </w:rPr>
  </w:style>
  <w:style w:type="paragraph" w:customStyle="1" w:styleId="TableDescription">
    <w:name w:val="Table Description"/>
    <w:next w:val="a4"/>
    <w:rsid w:val="00E66ED4"/>
    <w:pPr>
      <w:keepNext/>
      <w:snapToGrid w:val="0"/>
      <w:spacing w:before="160" w:after="80"/>
      <w:ind w:left="2499" w:firstLine="1701"/>
      <w:jc w:val="center"/>
    </w:pPr>
    <w:rPr>
      <w:rFonts w:ascii="Arial" w:eastAsia="黑体" w:hAnsi="Arial" w:cs="Arial"/>
      <w:sz w:val="18"/>
      <w:szCs w:val="18"/>
    </w:rPr>
  </w:style>
  <w:style w:type="paragraph" w:customStyle="1" w:styleId="FigureDescription">
    <w:name w:val="Figure Description"/>
    <w:next w:val="a4"/>
    <w:rsid w:val="00E66ED4"/>
    <w:pPr>
      <w:snapToGrid w:val="0"/>
      <w:spacing w:before="80" w:after="320"/>
      <w:ind w:firstLine="1701"/>
      <w:jc w:val="center"/>
    </w:pPr>
    <w:rPr>
      <w:rFonts w:ascii="Arial" w:eastAsia="黑体" w:hAnsi="Arial" w:cs="Arial"/>
      <w:sz w:val="18"/>
      <w:szCs w:val="18"/>
    </w:rPr>
  </w:style>
  <w:style w:type="paragraph" w:customStyle="1" w:styleId="ad">
    <w:name w:val="表格列标题"/>
    <w:basedOn w:val="a4"/>
    <w:rsid w:val="00E66ED4"/>
    <w:pPr>
      <w:keepNext/>
      <w:autoSpaceDE w:val="0"/>
      <w:autoSpaceDN w:val="0"/>
      <w:adjustRightInd w:val="0"/>
      <w:jc w:val="center"/>
    </w:pPr>
    <w:rPr>
      <w:b/>
    </w:rPr>
  </w:style>
  <w:style w:type="paragraph" w:customStyle="1" w:styleId="Char">
    <w:name w:val="表头样式 Char"/>
    <w:basedOn w:val="a4"/>
    <w:link w:val="CharChar"/>
    <w:rsid w:val="00E66ED4"/>
    <w:pPr>
      <w:keepNext/>
      <w:autoSpaceDE w:val="0"/>
      <w:autoSpaceDN w:val="0"/>
      <w:adjustRightInd w:val="0"/>
      <w:jc w:val="center"/>
    </w:pPr>
    <w:rPr>
      <w:rFonts w:ascii="Arial" w:hAnsi="Arial" w:cs="Arial"/>
      <w:b/>
      <w:szCs w:val="21"/>
    </w:rPr>
  </w:style>
  <w:style w:type="character" w:customStyle="1" w:styleId="CharChar">
    <w:name w:val="表头样式 Char Char"/>
    <w:link w:val="Char"/>
    <w:rsid w:val="00E66ED4"/>
    <w:rPr>
      <w:rFonts w:ascii="Arial" w:eastAsia="宋体" w:hAnsi="Arial" w:cs="Arial"/>
      <w:b/>
      <w:sz w:val="21"/>
      <w:szCs w:val="21"/>
      <w:lang w:val="en-US" w:eastAsia="zh-CN" w:bidi="ar-SA"/>
    </w:rPr>
  </w:style>
  <w:style w:type="paragraph" w:customStyle="1" w:styleId="ae">
    <w:name w:val="表格文本"/>
    <w:basedOn w:val="a4"/>
    <w:rsid w:val="00E66ED4"/>
    <w:pPr>
      <w:keepNext/>
      <w:tabs>
        <w:tab w:val="decimal" w:pos="0"/>
      </w:tabs>
      <w:autoSpaceDE w:val="0"/>
      <w:autoSpaceDN w:val="0"/>
      <w:adjustRightInd w:val="0"/>
    </w:pPr>
    <w:rPr>
      <w:rFonts w:ascii="Arial" w:hAnsi="Arial"/>
      <w:noProof/>
      <w:szCs w:val="21"/>
    </w:rPr>
  </w:style>
  <w:style w:type="paragraph" w:customStyle="1" w:styleId="af">
    <w:name w:val="缺省文本"/>
    <w:basedOn w:val="a4"/>
    <w:rsid w:val="00E66ED4"/>
    <w:pPr>
      <w:keepNext/>
      <w:autoSpaceDE w:val="0"/>
      <w:autoSpaceDN w:val="0"/>
      <w:adjustRightInd w:val="0"/>
    </w:pPr>
    <w:rPr>
      <w:rFonts w:ascii="Arial" w:hAnsi="Arial"/>
      <w:szCs w:val="21"/>
    </w:rPr>
  </w:style>
  <w:style w:type="paragraph" w:styleId="a3">
    <w:name w:val="Normal Indent"/>
    <w:aliases w:val="表正文,正文非缩进,正文1，正文内容,特点"/>
    <w:basedOn w:val="a4"/>
    <w:rsid w:val="00E66ED4"/>
    <w:pPr>
      <w:numPr>
        <w:ilvl w:val="8"/>
        <w:numId w:val="1"/>
      </w:numPr>
      <w:autoSpaceDE w:val="0"/>
      <w:autoSpaceDN w:val="0"/>
      <w:adjustRightInd w:val="0"/>
    </w:pPr>
  </w:style>
  <w:style w:type="table" w:customStyle="1" w:styleId="a2">
    <w:name w:val="表样式"/>
    <w:basedOn w:val="a6"/>
    <w:rsid w:val="00E66ED4"/>
    <w:pPr>
      <w:numPr>
        <w:ilvl w:val="7"/>
        <w:numId w:val="1"/>
      </w:num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f0">
    <w:name w:val="表号"/>
    <w:basedOn w:val="a4"/>
    <w:next w:val="af1"/>
    <w:rsid w:val="00E66ED4"/>
    <w:pPr>
      <w:keepNext/>
      <w:keepLines/>
      <w:autoSpaceDE w:val="0"/>
      <w:autoSpaceDN w:val="0"/>
      <w:adjustRightInd w:val="0"/>
      <w:jc w:val="center"/>
    </w:pPr>
    <w:rPr>
      <w:rFonts w:ascii="Arial" w:hAnsi="Arial"/>
      <w:sz w:val="18"/>
      <w:szCs w:val="18"/>
    </w:rPr>
  </w:style>
  <w:style w:type="paragraph" w:styleId="af2">
    <w:name w:val="Body Text"/>
    <w:basedOn w:val="a4"/>
    <w:rsid w:val="00E66ED4"/>
  </w:style>
  <w:style w:type="paragraph" w:styleId="af1">
    <w:name w:val="Body Text First Indent"/>
    <w:basedOn w:val="af2"/>
    <w:rsid w:val="00E66ED4"/>
    <w:pPr>
      <w:ind w:firstLineChars="100" w:firstLine="420"/>
    </w:pPr>
  </w:style>
  <w:style w:type="numbering" w:customStyle="1" w:styleId="11">
    <w:name w:val="当前列表1"/>
    <w:rsid w:val="00E66ED4"/>
    <w:pPr>
      <w:numPr>
        <w:numId w:val="3"/>
      </w:numPr>
    </w:pPr>
  </w:style>
  <w:style w:type="numbering" w:styleId="af3">
    <w:name w:val="Outline List 3"/>
    <w:basedOn w:val="a7"/>
    <w:rsid w:val="00E66ED4"/>
  </w:style>
  <w:style w:type="paragraph" w:styleId="TOC4">
    <w:name w:val="toc 4"/>
    <w:basedOn w:val="a4"/>
    <w:next w:val="a4"/>
    <w:autoRedefine/>
    <w:semiHidden/>
    <w:rsid w:val="00E66ED4"/>
    <w:pPr>
      <w:ind w:leftChars="600" w:left="1260"/>
    </w:pPr>
  </w:style>
  <w:style w:type="paragraph" w:styleId="TOC5">
    <w:name w:val="toc 5"/>
    <w:basedOn w:val="a4"/>
    <w:next w:val="a4"/>
    <w:autoRedefine/>
    <w:semiHidden/>
    <w:rsid w:val="00E66ED4"/>
    <w:pPr>
      <w:ind w:leftChars="800" w:left="1680"/>
    </w:pPr>
  </w:style>
  <w:style w:type="paragraph" w:styleId="TOC6">
    <w:name w:val="toc 6"/>
    <w:basedOn w:val="a4"/>
    <w:next w:val="a4"/>
    <w:autoRedefine/>
    <w:semiHidden/>
    <w:rsid w:val="00E66ED4"/>
    <w:pPr>
      <w:ind w:leftChars="1000" w:left="2100"/>
    </w:pPr>
  </w:style>
  <w:style w:type="paragraph" w:styleId="TOC7">
    <w:name w:val="toc 7"/>
    <w:basedOn w:val="a4"/>
    <w:next w:val="a4"/>
    <w:autoRedefine/>
    <w:semiHidden/>
    <w:rsid w:val="00E66ED4"/>
    <w:pPr>
      <w:ind w:leftChars="1200" w:left="2520"/>
    </w:pPr>
  </w:style>
  <w:style w:type="paragraph" w:styleId="TOC8">
    <w:name w:val="toc 8"/>
    <w:basedOn w:val="a4"/>
    <w:next w:val="a4"/>
    <w:autoRedefine/>
    <w:semiHidden/>
    <w:rsid w:val="00E66ED4"/>
    <w:pPr>
      <w:ind w:leftChars="1400" w:left="2940"/>
    </w:pPr>
  </w:style>
  <w:style w:type="paragraph" w:styleId="TOC9">
    <w:name w:val="toc 9"/>
    <w:basedOn w:val="a4"/>
    <w:next w:val="a4"/>
    <w:autoRedefine/>
    <w:semiHidden/>
    <w:rsid w:val="00E66ED4"/>
    <w:pPr>
      <w:ind w:leftChars="1600" w:left="3360"/>
    </w:pPr>
  </w:style>
  <w:style w:type="paragraph" w:styleId="af4">
    <w:name w:val="header"/>
    <w:basedOn w:val="a4"/>
    <w:link w:val="af5"/>
    <w:rsid w:val="00E66ED4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6">
    <w:name w:val="footer"/>
    <w:basedOn w:val="a4"/>
    <w:link w:val="af7"/>
    <w:uiPriority w:val="99"/>
    <w:rsid w:val="00E66E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8">
    <w:name w:val="page number"/>
    <w:basedOn w:val="a5"/>
    <w:rsid w:val="00E66ED4"/>
  </w:style>
  <w:style w:type="paragraph" w:customStyle="1" w:styleId="2TEXT">
    <w:name w:val="標題2.TEXT"/>
    <w:next w:val="a4"/>
    <w:rsid w:val="00E66ED4"/>
    <w:pPr>
      <w:snapToGrid w:val="0"/>
      <w:spacing w:before="120" w:line="360" w:lineRule="atLeast"/>
      <w:ind w:left="624"/>
    </w:pPr>
    <w:rPr>
      <w:rFonts w:ascii="Arial" w:eastAsia="PMingLiU" w:hAnsi="Arial"/>
      <w:sz w:val="22"/>
      <w:szCs w:val="24"/>
      <w:lang w:eastAsia="zh-TW"/>
    </w:rPr>
  </w:style>
  <w:style w:type="paragraph" w:customStyle="1" w:styleId="3TEXT">
    <w:name w:val="標題3.TEXT"/>
    <w:rsid w:val="00E66ED4"/>
    <w:pPr>
      <w:adjustRightInd w:val="0"/>
      <w:snapToGrid w:val="0"/>
      <w:spacing w:before="120" w:line="360" w:lineRule="atLeast"/>
      <w:ind w:left="851"/>
    </w:pPr>
    <w:rPr>
      <w:rFonts w:ascii="Arial" w:eastAsia="PMingLiU" w:hAnsi="Arial"/>
      <w:noProof/>
      <w:sz w:val="22"/>
      <w:szCs w:val="24"/>
      <w:lang w:eastAsia="zh-TW"/>
    </w:rPr>
  </w:style>
  <w:style w:type="paragraph" w:customStyle="1" w:styleId="1TEXT">
    <w:name w:val="標題1.TEXT"/>
    <w:autoRedefine/>
    <w:rsid w:val="00E66ED4"/>
    <w:pPr>
      <w:snapToGrid w:val="0"/>
      <w:spacing w:before="120" w:line="360" w:lineRule="exact"/>
      <w:ind w:leftChars="250" w:left="600"/>
      <w:textAlignment w:val="bottom"/>
    </w:pPr>
    <w:rPr>
      <w:rFonts w:ascii="Arial" w:eastAsia="PMingLiU" w:hAnsi="Arial"/>
      <w:noProof/>
      <w:sz w:val="22"/>
      <w:szCs w:val="22"/>
      <w:lang w:eastAsia="zh-TW"/>
    </w:rPr>
  </w:style>
  <w:style w:type="paragraph" w:customStyle="1" w:styleId="4TEXT">
    <w:name w:val="標題4.TEXT"/>
    <w:next w:val="a4"/>
    <w:rsid w:val="00E66ED4"/>
    <w:pPr>
      <w:autoSpaceDE w:val="0"/>
      <w:autoSpaceDN w:val="0"/>
      <w:adjustRightInd w:val="0"/>
      <w:snapToGrid w:val="0"/>
      <w:spacing w:before="120" w:line="360" w:lineRule="atLeast"/>
      <w:ind w:left="1077"/>
      <w:textAlignment w:val="bottom"/>
    </w:pPr>
    <w:rPr>
      <w:rFonts w:ascii="Arial" w:eastAsia="PMingLiU" w:hAnsi="Arial"/>
      <w:noProof/>
      <w:sz w:val="22"/>
      <w:szCs w:val="24"/>
      <w:lang w:eastAsia="zh-TW"/>
    </w:rPr>
  </w:style>
  <w:style w:type="paragraph" w:styleId="af9">
    <w:name w:val="Normal (Web)"/>
    <w:basedOn w:val="a4"/>
    <w:uiPriority w:val="99"/>
    <w:rsid w:val="00E66ED4"/>
    <w:pPr>
      <w:spacing w:before="100" w:beforeAutospacing="1" w:after="100" w:afterAutospacing="1"/>
    </w:pPr>
    <w:rPr>
      <w:rFonts w:ascii="宋体" w:hAnsi="宋体"/>
      <w:sz w:val="24"/>
    </w:rPr>
  </w:style>
  <w:style w:type="paragraph" w:styleId="31">
    <w:name w:val="Body Text Indent 3"/>
    <w:basedOn w:val="a4"/>
    <w:rsid w:val="00E66ED4"/>
    <w:pPr>
      <w:ind w:leftChars="200" w:left="420"/>
    </w:pPr>
    <w:rPr>
      <w:sz w:val="16"/>
      <w:szCs w:val="16"/>
    </w:rPr>
  </w:style>
  <w:style w:type="paragraph" w:styleId="21">
    <w:name w:val="Body Text Indent 2"/>
    <w:basedOn w:val="a4"/>
    <w:rsid w:val="00E66ED4"/>
    <w:pPr>
      <w:spacing w:line="480" w:lineRule="auto"/>
      <w:ind w:leftChars="200" w:left="420"/>
    </w:pPr>
  </w:style>
  <w:style w:type="paragraph" w:styleId="afa">
    <w:name w:val="Plain Text"/>
    <w:basedOn w:val="a4"/>
    <w:rsid w:val="00E66ED4"/>
    <w:rPr>
      <w:rFonts w:ascii="宋体" w:hAnsi="Courier New" w:cs="Courier New"/>
      <w:szCs w:val="21"/>
    </w:rPr>
  </w:style>
  <w:style w:type="paragraph" w:styleId="22">
    <w:name w:val="Body Text 2"/>
    <w:aliases w:val="正文文字 2"/>
    <w:basedOn w:val="a4"/>
    <w:rsid w:val="00E66ED4"/>
    <w:pPr>
      <w:spacing w:line="480" w:lineRule="auto"/>
    </w:pPr>
  </w:style>
  <w:style w:type="paragraph" w:customStyle="1" w:styleId="Char0">
    <w:name w:val="Char"/>
    <w:next w:val="a4"/>
    <w:autoRedefine/>
    <w:semiHidden/>
    <w:rsid w:val="00E66ED4"/>
    <w:pPr>
      <w:keepNext/>
      <w:keepLines/>
      <w:tabs>
        <w:tab w:val="num" w:pos="360"/>
      </w:tabs>
      <w:spacing w:line="360" w:lineRule="auto"/>
      <w:ind w:firstLineChars="200" w:firstLine="200"/>
      <w:outlineLvl w:val="7"/>
    </w:pPr>
    <w:rPr>
      <w:rFonts w:ascii="Arial" w:hAnsi="Arial" w:cs="Arial"/>
      <w:snapToGrid w:val="0"/>
      <w:sz w:val="21"/>
      <w:szCs w:val="21"/>
    </w:rPr>
  </w:style>
  <w:style w:type="paragraph" w:styleId="afb">
    <w:name w:val="footnote text"/>
    <w:basedOn w:val="a4"/>
    <w:link w:val="afc"/>
    <w:rsid w:val="00E66ED4"/>
    <w:pPr>
      <w:snapToGrid w:val="0"/>
    </w:pPr>
    <w:rPr>
      <w:sz w:val="18"/>
      <w:szCs w:val="18"/>
    </w:rPr>
  </w:style>
  <w:style w:type="character" w:customStyle="1" w:styleId="afc">
    <w:name w:val="脚注文本 字符"/>
    <w:link w:val="afb"/>
    <w:rsid w:val="00E66ED4"/>
    <w:rPr>
      <w:kern w:val="2"/>
      <w:sz w:val="18"/>
      <w:szCs w:val="18"/>
    </w:rPr>
  </w:style>
  <w:style w:type="character" w:styleId="afd">
    <w:name w:val="footnote reference"/>
    <w:rsid w:val="00E66ED4"/>
    <w:rPr>
      <w:vertAlign w:val="superscript"/>
    </w:rPr>
  </w:style>
  <w:style w:type="character" w:styleId="afe">
    <w:name w:val="annotation reference"/>
    <w:rsid w:val="00E66ED4"/>
    <w:rPr>
      <w:sz w:val="21"/>
      <w:szCs w:val="21"/>
    </w:rPr>
  </w:style>
  <w:style w:type="paragraph" w:styleId="aff">
    <w:name w:val="annotation text"/>
    <w:basedOn w:val="a4"/>
    <w:link w:val="aff0"/>
    <w:rsid w:val="00E66ED4"/>
  </w:style>
  <w:style w:type="character" w:customStyle="1" w:styleId="aff0">
    <w:name w:val="批注文字 字符"/>
    <w:link w:val="aff"/>
    <w:rsid w:val="00E66ED4"/>
    <w:rPr>
      <w:kern w:val="2"/>
      <w:sz w:val="21"/>
      <w:szCs w:val="24"/>
    </w:rPr>
  </w:style>
  <w:style w:type="paragraph" w:styleId="aff1">
    <w:name w:val="annotation subject"/>
    <w:basedOn w:val="aff"/>
    <w:next w:val="aff"/>
    <w:link w:val="aff2"/>
    <w:rsid w:val="00E66ED4"/>
    <w:rPr>
      <w:b/>
      <w:bCs/>
    </w:rPr>
  </w:style>
  <w:style w:type="character" w:customStyle="1" w:styleId="aff2">
    <w:name w:val="批注主题 字符"/>
    <w:link w:val="aff1"/>
    <w:rsid w:val="00E66ED4"/>
    <w:rPr>
      <w:b/>
      <w:bCs/>
      <w:kern w:val="2"/>
      <w:sz w:val="21"/>
      <w:szCs w:val="24"/>
    </w:rPr>
  </w:style>
  <w:style w:type="paragraph" w:styleId="aff3">
    <w:name w:val="Balloon Text"/>
    <w:basedOn w:val="a4"/>
    <w:link w:val="aff4"/>
    <w:rsid w:val="00E66ED4"/>
    <w:rPr>
      <w:sz w:val="18"/>
      <w:szCs w:val="18"/>
    </w:rPr>
  </w:style>
  <w:style w:type="character" w:customStyle="1" w:styleId="aff4">
    <w:name w:val="批注框文本 字符"/>
    <w:link w:val="aff3"/>
    <w:rsid w:val="00E66ED4"/>
    <w:rPr>
      <w:kern w:val="2"/>
      <w:sz w:val="18"/>
      <w:szCs w:val="18"/>
    </w:rPr>
  </w:style>
  <w:style w:type="character" w:customStyle="1" w:styleId="af7">
    <w:name w:val="页脚 字符"/>
    <w:link w:val="af6"/>
    <w:uiPriority w:val="99"/>
    <w:rsid w:val="00E66ED4"/>
    <w:rPr>
      <w:kern w:val="2"/>
      <w:sz w:val="18"/>
      <w:szCs w:val="18"/>
    </w:rPr>
  </w:style>
  <w:style w:type="paragraph" w:customStyle="1" w:styleId="14">
    <w:name w:val="样式1"/>
    <w:basedOn w:val="af6"/>
    <w:rsid w:val="00E66ED4"/>
    <w:pPr>
      <w:pBdr>
        <w:top w:val="single" w:sz="4" w:space="1" w:color="auto"/>
      </w:pBdr>
    </w:pPr>
    <w:rPr>
      <w:rFonts w:ascii="宋体" w:hAnsi="宋体"/>
      <w:b/>
      <w:sz w:val="32"/>
      <w:szCs w:val="32"/>
    </w:rPr>
  </w:style>
  <w:style w:type="paragraph" w:customStyle="1" w:styleId="23">
    <w:name w:val="样式2"/>
    <w:basedOn w:val="af6"/>
    <w:rsid w:val="00E66ED4"/>
    <w:pPr>
      <w:pBdr>
        <w:top w:val="single" w:sz="4" w:space="1" w:color="auto"/>
      </w:pBdr>
      <w:jc w:val="both"/>
    </w:pPr>
  </w:style>
  <w:style w:type="paragraph" w:customStyle="1" w:styleId="32">
    <w:name w:val="样式3"/>
    <w:basedOn w:val="23"/>
    <w:rsid w:val="00E66ED4"/>
    <w:pPr>
      <w:pBdr>
        <w:top w:val="none" w:sz="0" w:space="0" w:color="auto"/>
      </w:pBdr>
    </w:pPr>
  </w:style>
  <w:style w:type="paragraph" w:customStyle="1" w:styleId="41">
    <w:name w:val="样式4"/>
    <w:basedOn w:val="af6"/>
    <w:rsid w:val="00E66ED4"/>
    <w:pPr>
      <w:pBdr>
        <w:top w:val="single" w:sz="4" w:space="1" w:color="auto"/>
      </w:pBdr>
      <w:ind w:right="360"/>
    </w:pPr>
  </w:style>
  <w:style w:type="paragraph" w:customStyle="1" w:styleId="51">
    <w:name w:val="样式5"/>
    <w:basedOn w:val="41"/>
    <w:rsid w:val="00E66ED4"/>
    <w:pPr>
      <w:pBdr>
        <w:top w:val="none" w:sz="0" w:space="0" w:color="auto"/>
      </w:pBdr>
      <w:spacing w:beforeLines="50"/>
      <w:ind w:right="357"/>
    </w:pPr>
  </w:style>
  <w:style w:type="paragraph" w:customStyle="1" w:styleId="a">
    <w:name w:val="一级标题"/>
    <w:basedOn w:val="1"/>
    <w:link w:val="Char1"/>
    <w:qFormat/>
    <w:rsid w:val="00E66ED4"/>
    <w:pPr>
      <w:numPr>
        <w:numId w:val="2"/>
      </w:numPr>
      <w:tabs>
        <w:tab w:val="left" w:pos="569"/>
      </w:tabs>
      <w:spacing w:before="120"/>
    </w:pPr>
    <w:rPr>
      <w:rFonts w:ascii="宋体" w:hAnsi="宋体"/>
    </w:rPr>
  </w:style>
  <w:style w:type="paragraph" w:customStyle="1" w:styleId="a0">
    <w:name w:val="二级标题"/>
    <w:basedOn w:val="2"/>
    <w:link w:val="Char2"/>
    <w:qFormat/>
    <w:rsid w:val="00E66ED4"/>
    <w:pPr>
      <w:numPr>
        <w:numId w:val="2"/>
      </w:numPr>
    </w:pPr>
    <w:rPr>
      <w:rFonts w:ascii="宋体" w:hAnsi="宋体"/>
    </w:rPr>
  </w:style>
  <w:style w:type="character" w:customStyle="1" w:styleId="12">
    <w:name w:val="标题 1 字符"/>
    <w:aliases w:val="heading 1 字符,H1 字符,Heading 0 字符,PIM 1 字符,h1 字符,A MAJOR/BOLD 字符,Company Index 字符,Chapter Name 字符,章 字符,1 字符,Header 1 字符,Header1 字符,Fab-1 字符,Heading 01 字符,Heading 02 字符,H11 字符,Heading 03 字符,H12 字符,Heading 04 字符,Heading 011 字符,H13 字符,Heading 021 字符"/>
    <w:basedOn w:val="a5"/>
    <w:link w:val="1"/>
    <w:uiPriority w:val="9"/>
    <w:rsid w:val="005B37E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har1">
    <w:name w:val="一级标题 Char"/>
    <w:link w:val="a"/>
    <w:rsid w:val="00E66ED4"/>
    <w:rPr>
      <w:rFonts w:ascii="宋体" w:eastAsiaTheme="majorEastAsia" w:hAnsi="宋体" w:cstheme="majorBidi"/>
      <w:color w:val="365F91" w:themeColor="accent1" w:themeShade="BF"/>
      <w:sz w:val="32"/>
      <w:szCs w:val="32"/>
    </w:rPr>
  </w:style>
  <w:style w:type="paragraph" w:customStyle="1" w:styleId="aff5">
    <w:name w:val="三级标题"/>
    <w:basedOn w:val="3"/>
    <w:link w:val="Char3"/>
    <w:rsid w:val="00E66ED4"/>
    <w:rPr>
      <w:rFonts w:ascii="宋体" w:hAnsi="宋体"/>
    </w:rPr>
  </w:style>
  <w:style w:type="character" w:customStyle="1" w:styleId="20">
    <w:name w:val="标题 2 字符"/>
    <w:aliases w:val="CMMI二级 字符,H2 字符,Heading 2 Hidden 字符,Heading 2 CCBS 字符,PIM2 字符,heading 2 字符,Titre3 字符,HD2 字符,sect 1.2 字符,H21 字符,sect 1.21 字符,H22 字符,sect 1.22 字符,H211 字符,sect 1.211 字符,H23 字符,sect 1.23 字符,H212 字符,sect 1.212 字符,h2 字符,第一章 标题 2 字符,DO 字符,B Sub/Bold 字符"/>
    <w:basedOn w:val="a5"/>
    <w:link w:val="2"/>
    <w:uiPriority w:val="9"/>
    <w:rsid w:val="005B37E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Char2">
    <w:name w:val="二级标题 Char"/>
    <w:link w:val="a0"/>
    <w:rsid w:val="00E66ED4"/>
    <w:rPr>
      <w:rFonts w:ascii="宋体" w:eastAsiaTheme="majorEastAsia" w:hAnsi="宋体" w:cstheme="majorBidi"/>
      <w:color w:val="404040" w:themeColor="text1" w:themeTint="BF"/>
      <w:sz w:val="28"/>
      <w:szCs w:val="28"/>
    </w:rPr>
  </w:style>
  <w:style w:type="paragraph" w:customStyle="1" w:styleId="a1">
    <w:name w:val="四级标题"/>
    <w:basedOn w:val="4"/>
    <w:link w:val="Char4"/>
    <w:qFormat/>
    <w:rsid w:val="00E66ED4"/>
    <w:pPr>
      <w:numPr>
        <w:numId w:val="2"/>
      </w:numPr>
    </w:pPr>
    <w:rPr>
      <w:rFonts w:eastAsia="宋体"/>
      <w:b/>
    </w:rPr>
  </w:style>
  <w:style w:type="character" w:customStyle="1" w:styleId="30">
    <w:name w:val="标题 3 字符"/>
    <w:aliases w:val="CMMI三级 字符,H3 字符,l3 字符,CT 字符,Heading 3 - old 字符,h3 字符,level_3 字符,PIM 3 字符,Level 3 Head 字符,sect1.2.3 字符,sect1.2.31 字符,sect1.2.32 字符,sect1.2.311 字符,sect1.2.33 字符,sect1.2.312 字符,C Sub-Sub/Italic 字符,h3 sub heading 字符,Head 3 字符,Head 31 字符,Head 32 字符"/>
    <w:basedOn w:val="a5"/>
    <w:link w:val="3"/>
    <w:rsid w:val="005B37E4"/>
    <w:rPr>
      <w:rFonts w:asciiTheme="majorHAnsi" w:eastAsiaTheme="majorEastAsia" w:hAnsiTheme="majorHAnsi" w:cstheme="majorBidi"/>
      <w:color w:val="1F497D" w:themeColor="text2"/>
      <w:sz w:val="24"/>
      <w:szCs w:val="24"/>
    </w:rPr>
  </w:style>
  <w:style w:type="character" w:customStyle="1" w:styleId="Char3">
    <w:name w:val="三级标题 Char"/>
    <w:link w:val="aff5"/>
    <w:rsid w:val="00E66ED4"/>
    <w:rPr>
      <w:rFonts w:ascii="宋体" w:eastAsiaTheme="majorEastAsia" w:hAnsi="宋体" w:cstheme="majorBidi"/>
      <w:color w:val="1F497D" w:themeColor="text2"/>
      <w:sz w:val="24"/>
      <w:szCs w:val="24"/>
    </w:rPr>
  </w:style>
  <w:style w:type="character" w:customStyle="1" w:styleId="40">
    <w:name w:val="标题 4 字符"/>
    <w:aliases w:val="heading 4 字符,H4 字符,bullet 字符,bl 字符,bb 字符,h4 字符,Fab-4 字符,T5 字符,PIM 4 字符,Ref Heading 1 字符,rh1 字符,Heading sql 字符,sect 1.2.3.4 字符,First Subheading 字符,h41 字符,h42 字符,h43 字符,h411 字符,h44 字符,h412 字符,h45 字符,h413 字符,h46 字符,h414 字符,h47 字符,h48 字符,h415 字符"/>
    <w:basedOn w:val="a5"/>
    <w:link w:val="4"/>
    <w:uiPriority w:val="9"/>
    <w:rsid w:val="005B37E4"/>
    <w:rPr>
      <w:rFonts w:asciiTheme="majorHAnsi" w:eastAsiaTheme="majorEastAsia" w:hAnsiTheme="majorHAnsi" w:cstheme="majorBidi"/>
      <w:sz w:val="22"/>
      <w:szCs w:val="22"/>
    </w:rPr>
  </w:style>
  <w:style w:type="character" w:customStyle="1" w:styleId="Char4">
    <w:name w:val="四级标题 Char"/>
    <w:link w:val="a1"/>
    <w:rsid w:val="00E66ED4"/>
    <w:rPr>
      <w:rFonts w:asciiTheme="majorHAnsi" w:eastAsia="宋体" w:hAnsiTheme="majorHAnsi" w:cstheme="majorBidi"/>
      <w:b/>
      <w:sz w:val="22"/>
      <w:szCs w:val="22"/>
    </w:rPr>
  </w:style>
  <w:style w:type="character" w:customStyle="1" w:styleId="70">
    <w:name w:val="标题 7 字符"/>
    <w:aliases w:val="H TIMES1 字符"/>
    <w:basedOn w:val="a5"/>
    <w:link w:val="7"/>
    <w:uiPriority w:val="9"/>
    <w:rsid w:val="005B37E4"/>
    <w:rPr>
      <w:rFonts w:asciiTheme="majorHAnsi" w:eastAsiaTheme="majorEastAsia" w:hAnsiTheme="majorHAnsi" w:cstheme="majorBidi"/>
      <w:i/>
      <w:iCs/>
      <w:color w:val="244061" w:themeColor="accent1" w:themeShade="80"/>
      <w:sz w:val="21"/>
      <w:szCs w:val="21"/>
    </w:rPr>
  </w:style>
  <w:style w:type="character" w:customStyle="1" w:styleId="80">
    <w:name w:val="标题 8 字符"/>
    <w:basedOn w:val="a5"/>
    <w:link w:val="8"/>
    <w:uiPriority w:val="9"/>
    <w:rsid w:val="005B37E4"/>
    <w:rPr>
      <w:rFonts w:asciiTheme="majorHAnsi" w:eastAsiaTheme="majorEastAsia" w:hAnsiTheme="majorHAnsi" w:cstheme="majorBidi"/>
      <w:b/>
      <w:bCs/>
      <w:color w:val="1F497D" w:themeColor="text2"/>
    </w:rPr>
  </w:style>
  <w:style w:type="character" w:customStyle="1" w:styleId="90">
    <w:name w:val="标题 9 字符"/>
    <w:aliases w:val="Appendix 字符"/>
    <w:basedOn w:val="a5"/>
    <w:link w:val="9"/>
    <w:uiPriority w:val="9"/>
    <w:rsid w:val="005B37E4"/>
    <w:rPr>
      <w:rFonts w:asciiTheme="majorHAnsi" w:eastAsiaTheme="majorEastAsia" w:hAnsiTheme="majorHAnsi" w:cstheme="majorBidi"/>
      <w:b/>
      <w:bCs/>
      <w:i/>
      <w:iCs/>
      <w:color w:val="1F497D" w:themeColor="text2"/>
    </w:rPr>
  </w:style>
  <w:style w:type="paragraph" w:customStyle="1" w:styleId="10">
    <w:name w:val="编号1"/>
    <w:basedOn w:val="a3"/>
    <w:rsid w:val="00E66ED4"/>
    <w:pPr>
      <w:numPr>
        <w:ilvl w:val="0"/>
      </w:numPr>
      <w:tabs>
        <w:tab w:val="left" w:pos="840"/>
      </w:tabs>
      <w:autoSpaceDE/>
      <w:autoSpaceDN/>
      <w:adjustRightInd/>
      <w:spacing w:line="300" w:lineRule="auto"/>
      <w:ind w:leftChars="200" w:left="840"/>
      <w:jc w:val="both"/>
    </w:pPr>
    <w:rPr>
      <w:kern w:val="2"/>
      <w:szCs w:val="24"/>
    </w:rPr>
  </w:style>
  <w:style w:type="paragraph" w:styleId="aff6">
    <w:name w:val="Body Text Indent"/>
    <w:aliases w:val="内容文字"/>
    <w:basedOn w:val="a4"/>
    <w:link w:val="aff7"/>
    <w:rsid w:val="00E66ED4"/>
    <w:pPr>
      <w:spacing w:line="240" w:lineRule="auto"/>
      <w:ind w:leftChars="171" w:left="359" w:firstLineChars="256" w:firstLine="538"/>
    </w:pPr>
  </w:style>
  <w:style w:type="character" w:customStyle="1" w:styleId="aff7">
    <w:name w:val="正文文本缩进 字符"/>
    <w:aliases w:val="内容文字 字符"/>
    <w:link w:val="aff6"/>
    <w:rsid w:val="00E66ED4"/>
    <w:rPr>
      <w:kern w:val="2"/>
      <w:sz w:val="21"/>
      <w:szCs w:val="24"/>
    </w:rPr>
  </w:style>
  <w:style w:type="paragraph" w:customStyle="1" w:styleId="BodyTextIndent21">
    <w:name w:val="Body Text Indent 21"/>
    <w:basedOn w:val="a4"/>
    <w:rsid w:val="00E66ED4"/>
    <w:pPr>
      <w:tabs>
        <w:tab w:val="left" w:pos="1440"/>
      </w:tabs>
      <w:overflowPunct w:val="0"/>
      <w:autoSpaceDE w:val="0"/>
      <w:autoSpaceDN w:val="0"/>
      <w:adjustRightInd w:val="0"/>
      <w:spacing w:line="240" w:lineRule="auto"/>
      <w:ind w:left="1440"/>
      <w:textAlignment w:val="baseline"/>
    </w:pPr>
  </w:style>
  <w:style w:type="character" w:customStyle="1" w:styleId="Char5">
    <w:name w:val="正文（首行缩进两字） Char"/>
    <w:rsid w:val="00E66ED4"/>
    <w:rPr>
      <w:rFonts w:eastAsia="宋体"/>
      <w:kern w:val="2"/>
      <w:sz w:val="24"/>
      <w:lang w:val="en-US" w:eastAsia="zh-CN" w:bidi="ar-SA"/>
    </w:rPr>
  </w:style>
  <w:style w:type="paragraph" w:customStyle="1" w:styleId="15">
    <w:name w:val="列出段落1"/>
    <w:basedOn w:val="a4"/>
    <w:uiPriority w:val="34"/>
    <w:rsid w:val="00E66ED4"/>
    <w:pPr>
      <w:spacing w:line="240" w:lineRule="auto"/>
      <w:ind w:firstLineChars="200" w:firstLine="420"/>
    </w:pPr>
  </w:style>
  <w:style w:type="character" w:customStyle="1" w:styleId="NormalChar">
    <w:name w:val="Normal Char"/>
    <w:link w:val="Normal1"/>
    <w:locked/>
    <w:rsid w:val="00E66ED4"/>
    <w:rPr>
      <w:rFonts w:ascii="Arial" w:hAnsi="Arial" w:cs="Arial"/>
      <w:sz w:val="18"/>
      <w:szCs w:val="24"/>
      <w:lang w:eastAsia="en-US"/>
    </w:rPr>
  </w:style>
  <w:style w:type="paragraph" w:customStyle="1" w:styleId="Normal1">
    <w:name w:val="Normal1"/>
    <w:basedOn w:val="a4"/>
    <w:link w:val="NormalChar"/>
    <w:rsid w:val="00E66ED4"/>
    <w:pPr>
      <w:spacing w:line="240" w:lineRule="auto"/>
    </w:pPr>
    <w:rPr>
      <w:rFonts w:ascii="Arial" w:hAnsi="Arial"/>
      <w:sz w:val="18"/>
      <w:lang w:eastAsia="en-US"/>
    </w:rPr>
  </w:style>
  <w:style w:type="paragraph" w:styleId="aff8">
    <w:name w:val="List Paragraph"/>
    <w:basedOn w:val="a4"/>
    <w:uiPriority w:val="34"/>
    <w:qFormat/>
    <w:rsid w:val="00E66ED4"/>
    <w:pPr>
      <w:ind w:firstLineChars="200" w:firstLine="420"/>
    </w:pPr>
  </w:style>
  <w:style w:type="paragraph" w:customStyle="1" w:styleId="CellText">
    <w:name w:val="Cell Text"/>
    <w:rsid w:val="00E66ED4"/>
    <w:pPr>
      <w:widowControl w:val="0"/>
      <w:suppressAutoHyphens/>
      <w:spacing w:before="60" w:after="60" w:line="100" w:lineRule="atLeast"/>
    </w:pPr>
    <w:rPr>
      <w:rFonts w:ascii="Arial" w:eastAsia="Arial" w:hAnsi="Arial"/>
      <w:color w:val="000000"/>
    </w:rPr>
  </w:style>
  <w:style w:type="paragraph" w:customStyle="1" w:styleId="aff9">
    <w:name w:val="表格正文"/>
    <w:basedOn w:val="a4"/>
    <w:rsid w:val="00E66ED4"/>
    <w:pPr>
      <w:overflowPunct w:val="0"/>
      <w:autoSpaceDE w:val="0"/>
      <w:autoSpaceDN w:val="0"/>
      <w:adjustRightInd w:val="0"/>
      <w:spacing w:before="60" w:after="60" w:line="240" w:lineRule="auto"/>
      <w:textAlignment w:val="baseline"/>
    </w:pPr>
    <w:rPr>
      <w:rFonts w:ascii="Tahoma" w:hAnsi="Tahoma"/>
      <w:sz w:val="24"/>
    </w:rPr>
  </w:style>
  <w:style w:type="paragraph" w:customStyle="1" w:styleId="affa">
    <w:name w:val="表格栏头"/>
    <w:basedOn w:val="aff9"/>
    <w:next w:val="aff9"/>
    <w:rsid w:val="00E66ED4"/>
    <w:rPr>
      <w:b/>
    </w:rPr>
  </w:style>
  <w:style w:type="character" w:customStyle="1" w:styleId="def">
    <w:name w:val="def"/>
    <w:rsid w:val="00E66ED4"/>
  </w:style>
  <w:style w:type="character" w:customStyle="1" w:styleId="mailheadsubjectmainword1">
    <w:name w:val="mail_head_subject_main_word1"/>
    <w:rsid w:val="00347C21"/>
  </w:style>
  <w:style w:type="character" w:customStyle="1" w:styleId="mailheadsubjectlastword">
    <w:name w:val="mail_head_subject_last_word"/>
    <w:rsid w:val="00347C21"/>
  </w:style>
  <w:style w:type="character" w:customStyle="1" w:styleId="apple-converted-space">
    <w:name w:val="apple-converted-space"/>
    <w:basedOn w:val="a5"/>
    <w:rsid w:val="000C053E"/>
  </w:style>
  <w:style w:type="character" w:styleId="affb">
    <w:name w:val="FollowedHyperlink"/>
    <w:basedOn w:val="a5"/>
    <w:semiHidden/>
    <w:unhideWhenUsed/>
    <w:rsid w:val="00BB1051"/>
    <w:rPr>
      <w:color w:val="800080" w:themeColor="followedHyperlink"/>
      <w:u w:val="single"/>
    </w:rPr>
  </w:style>
  <w:style w:type="character" w:customStyle="1" w:styleId="50">
    <w:name w:val="标题 5 字符"/>
    <w:aliases w:val="heading 5 字符,Block Label 字符,H5 字符,First Bullet 字符,L5 字符,5 字符,dash 字符,ds 字符,dd 字符,PIM 5 字符"/>
    <w:basedOn w:val="a5"/>
    <w:link w:val="5"/>
    <w:uiPriority w:val="9"/>
    <w:rsid w:val="005B37E4"/>
    <w:rPr>
      <w:rFonts w:asciiTheme="majorHAnsi" w:eastAsiaTheme="majorEastAsia" w:hAnsiTheme="majorHAnsi" w:cstheme="majorBidi"/>
      <w:color w:val="1F497D" w:themeColor="text2"/>
      <w:sz w:val="22"/>
      <w:szCs w:val="22"/>
    </w:rPr>
  </w:style>
  <w:style w:type="character" w:customStyle="1" w:styleId="61">
    <w:name w:val="标题 6 字符"/>
    <w:basedOn w:val="a5"/>
    <w:link w:val="60"/>
    <w:uiPriority w:val="9"/>
    <w:rsid w:val="005B37E4"/>
    <w:rPr>
      <w:rFonts w:asciiTheme="majorHAnsi" w:eastAsiaTheme="majorEastAsia" w:hAnsiTheme="majorHAnsi" w:cstheme="majorBidi"/>
      <w:i/>
      <w:iCs/>
      <w:color w:val="1F497D" w:themeColor="text2"/>
      <w:sz w:val="21"/>
      <w:szCs w:val="21"/>
    </w:rPr>
  </w:style>
  <w:style w:type="paragraph" w:styleId="affc">
    <w:name w:val="caption"/>
    <w:basedOn w:val="a4"/>
    <w:next w:val="a4"/>
    <w:uiPriority w:val="35"/>
    <w:semiHidden/>
    <w:unhideWhenUsed/>
    <w:qFormat/>
    <w:rsid w:val="005B37E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ffd">
    <w:name w:val="Title"/>
    <w:basedOn w:val="a4"/>
    <w:next w:val="a4"/>
    <w:link w:val="affe"/>
    <w:uiPriority w:val="10"/>
    <w:qFormat/>
    <w:rsid w:val="005B37E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character" w:customStyle="1" w:styleId="affe">
    <w:name w:val="标题 字符"/>
    <w:basedOn w:val="a5"/>
    <w:link w:val="affd"/>
    <w:uiPriority w:val="10"/>
    <w:rsid w:val="005B37E4"/>
    <w:rPr>
      <w:rFonts w:asciiTheme="majorHAnsi" w:eastAsiaTheme="majorEastAsia" w:hAnsiTheme="majorHAnsi" w:cstheme="majorBidi"/>
      <w:color w:val="4F81BD" w:themeColor="accent1"/>
      <w:spacing w:val="-10"/>
      <w:sz w:val="56"/>
      <w:szCs w:val="56"/>
    </w:rPr>
  </w:style>
  <w:style w:type="paragraph" w:styleId="afff">
    <w:name w:val="Subtitle"/>
    <w:basedOn w:val="a4"/>
    <w:next w:val="a4"/>
    <w:link w:val="afff0"/>
    <w:uiPriority w:val="11"/>
    <w:qFormat/>
    <w:rsid w:val="005B37E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0">
    <w:name w:val="副标题 字符"/>
    <w:basedOn w:val="a5"/>
    <w:link w:val="afff"/>
    <w:uiPriority w:val="11"/>
    <w:rsid w:val="005B37E4"/>
    <w:rPr>
      <w:rFonts w:asciiTheme="majorHAnsi" w:eastAsiaTheme="majorEastAsia" w:hAnsiTheme="majorHAnsi" w:cstheme="majorBidi"/>
      <w:sz w:val="24"/>
      <w:szCs w:val="24"/>
    </w:rPr>
  </w:style>
  <w:style w:type="character" w:styleId="afff1">
    <w:name w:val="Strong"/>
    <w:basedOn w:val="a5"/>
    <w:uiPriority w:val="22"/>
    <w:qFormat/>
    <w:rsid w:val="005B37E4"/>
    <w:rPr>
      <w:b/>
      <w:bCs/>
    </w:rPr>
  </w:style>
  <w:style w:type="character" w:styleId="afff2">
    <w:name w:val="Emphasis"/>
    <w:basedOn w:val="a5"/>
    <w:uiPriority w:val="20"/>
    <w:qFormat/>
    <w:rsid w:val="005B37E4"/>
    <w:rPr>
      <w:i/>
      <w:iCs/>
    </w:rPr>
  </w:style>
  <w:style w:type="paragraph" w:styleId="afff3">
    <w:name w:val="No Spacing"/>
    <w:uiPriority w:val="1"/>
    <w:qFormat/>
    <w:rsid w:val="005B37E4"/>
    <w:pPr>
      <w:spacing w:after="0" w:line="240" w:lineRule="auto"/>
    </w:pPr>
  </w:style>
  <w:style w:type="paragraph" w:styleId="afff4">
    <w:name w:val="Quote"/>
    <w:basedOn w:val="a4"/>
    <w:next w:val="a4"/>
    <w:link w:val="afff5"/>
    <w:uiPriority w:val="29"/>
    <w:qFormat/>
    <w:rsid w:val="005B37E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fff5">
    <w:name w:val="引用 字符"/>
    <w:basedOn w:val="a5"/>
    <w:link w:val="afff4"/>
    <w:uiPriority w:val="29"/>
    <w:rsid w:val="005B37E4"/>
    <w:rPr>
      <w:i/>
      <w:iCs/>
      <w:color w:val="404040" w:themeColor="text1" w:themeTint="BF"/>
    </w:rPr>
  </w:style>
  <w:style w:type="paragraph" w:styleId="afff6">
    <w:name w:val="Intense Quote"/>
    <w:basedOn w:val="a4"/>
    <w:next w:val="a4"/>
    <w:link w:val="afff7"/>
    <w:uiPriority w:val="30"/>
    <w:qFormat/>
    <w:rsid w:val="005B37E4"/>
    <w:pPr>
      <w:pBdr>
        <w:left w:val="single" w:sz="18" w:space="12" w:color="4F81BD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afff7">
    <w:name w:val="明显引用 字符"/>
    <w:basedOn w:val="a5"/>
    <w:link w:val="afff6"/>
    <w:uiPriority w:val="30"/>
    <w:rsid w:val="005B37E4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afff8">
    <w:name w:val="Subtle Emphasis"/>
    <w:basedOn w:val="a5"/>
    <w:uiPriority w:val="19"/>
    <w:qFormat/>
    <w:rsid w:val="005B37E4"/>
    <w:rPr>
      <w:i/>
      <w:iCs/>
      <w:color w:val="404040" w:themeColor="text1" w:themeTint="BF"/>
    </w:rPr>
  </w:style>
  <w:style w:type="character" w:styleId="afff9">
    <w:name w:val="Intense Emphasis"/>
    <w:basedOn w:val="a5"/>
    <w:uiPriority w:val="21"/>
    <w:qFormat/>
    <w:rsid w:val="005B37E4"/>
    <w:rPr>
      <w:b/>
      <w:bCs/>
      <w:i/>
      <w:iCs/>
    </w:rPr>
  </w:style>
  <w:style w:type="character" w:styleId="afffa">
    <w:name w:val="Subtle Reference"/>
    <w:basedOn w:val="a5"/>
    <w:uiPriority w:val="31"/>
    <w:qFormat/>
    <w:rsid w:val="005B37E4"/>
    <w:rPr>
      <w:smallCaps/>
      <w:color w:val="404040" w:themeColor="text1" w:themeTint="BF"/>
      <w:u w:val="single" w:color="7F7F7F" w:themeColor="text1" w:themeTint="80"/>
    </w:rPr>
  </w:style>
  <w:style w:type="character" w:styleId="afffb">
    <w:name w:val="Intense Reference"/>
    <w:basedOn w:val="a5"/>
    <w:uiPriority w:val="32"/>
    <w:qFormat/>
    <w:rsid w:val="005B37E4"/>
    <w:rPr>
      <w:b/>
      <w:bCs/>
      <w:smallCaps/>
      <w:spacing w:val="5"/>
      <w:u w:val="single"/>
    </w:rPr>
  </w:style>
  <w:style w:type="character" w:styleId="afffc">
    <w:name w:val="Book Title"/>
    <w:basedOn w:val="a5"/>
    <w:uiPriority w:val="33"/>
    <w:qFormat/>
    <w:rsid w:val="005B37E4"/>
    <w:rPr>
      <w:b/>
      <w:bCs/>
      <w:smallCaps/>
    </w:rPr>
  </w:style>
  <w:style w:type="paragraph" w:styleId="TOC">
    <w:name w:val="TOC Heading"/>
    <w:basedOn w:val="1"/>
    <w:next w:val="a4"/>
    <w:uiPriority w:val="39"/>
    <w:semiHidden/>
    <w:unhideWhenUsed/>
    <w:qFormat/>
    <w:rsid w:val="005B37E4"/>
    <w:pPr>
      <w:outlineLvl w:val="9"/>
    </w:pPr>
  </w:style>
  <w:style w:type="paragraph" w:customStyle="1" w:styleId="6">
    <w:name w:val="样式6"/>
    <w:basedOn w:val="a0"/>
    <w:link w:val="6Char"/>
    <w:qFormat/>
    <w:rsid w:val="006D10D0"/>
    <w:pPr>
      <w:numPr>
        <w:ilvl w:val="2"/>
      </w:numPr>
    </w:pPr>
  </w:style>
  <w:style w:type="character" w:customStyle="1" w:styleId="6Char">
    <w:name w:val="样式6 Char"/>
    <w:basedOn w:val="Char2"/>
    <w:link w:val="6"/>
    <w:rsid w:val="006D10D0"/>
    <w:rPr>
      <w:rFonts w:ascii="宋体" w:eastAsiaTheme="majorEastAsia" w:hAnsi="宋体" w:cstheme="majorBidi"/>
      <w:color w:val="404040" w:themeColor="text1" w:themeTint="BF"/>
      <w:sz w:val="28"/>
      <w:szCs w:val="28"/>
    </w:rPr>
  </w:style>
  <w:style w:type="character" w:customStyle="1" w:styleId="af5">
    <w:name w:val="页眉 字符"/>
    <w:basedOn w:val="a5"/>
    <w:link w:val="af4"/>
    <w:rsid w:val="00467A87"/>
    <w:rPr>
      <w:sz w:val="18"/>
      <w:szCs w:val="18"/>
    </w:rPr>
  </w:style>
  <w:style w:type="character" w:customStyle="1" w:styleId="BodyTextChar">
    <w:name w:val="Body Text Char"/>
    <w:rsid w:val="00C04444"/>
    <w:rPr>
      <w:rFonts w:ascii="Arial" w:hAnsi="Arial" w:cs="Helvetica"/>
      <w:sz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3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9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3487;&#23425;&#30740;&#21457;&#31649;&#29702;&#20307;&#31995;&#25991;&#20214;&#32534;&#20889;&#35268;&#33539;\new\&#33487;&#23425;&#30740;&#21457;&#31649;&#29702;&#35268;&#33539;&#25991;&#20214;Word&#27169;&#26495;-new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3A480E-5308-4F5F-9E50-60E54CF2B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苏宁研发管理规范文件Word模板-new.dotx</Template>
  <TotalTime>6928</TotalTime>
  <Pages>27</Pages>
  <Words>1738</Words>
  <Characters>9910</Characters>
  <Application>Microsoft Office Word</Application>
  <DocSecurity>0</DocSecurity>
  <Lines>82</Lines>
  <Paragraphs>23</Paragraphs>
  <ScaleCrop>false</ScaleCrop>
  <Company>SN</Company>
  <LinksUpToDate>false</LinksUpToDate>
  <CharactersWithSpaces>11625</CharactersWithSpaces>
  <SharedDoc>false</SharedDoc>
  <HLinks>
    <vt:vector size="90" baseType="variant"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_Toc271641710</vt:lpwstr>
      </vt:variant>
      <vt:variant>
        <vt:i4>1507376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_Toc271641709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_Toc271641708</vt:lpwstr>
      </vt:variant>
      <vt:variant>
        <vt:i4>1507376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_Toc271641707</vt:lpwstr>
      </vt:variant>
      <vt:variant>
        <vt:i4>1507376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_Toc271641706</vt:lpwstr>
      </vt:variant>
      <vt:variant>
        <vt:i4>1507376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_Toc271641705</vt:lpwstr>
      </vt:variant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_Toc271641704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_Toc271641703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_Toc271641702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_Toc271641701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_Toc271641700</vt:lpwstr>
      </vt:variant>
      <vt:variant>
        <vt:i4>1966129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_Toc271641699</vt:lpwstr>
      </vt:variant>
      <vt:variant>
        <vt:i4>1966129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_Toc271641698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_Toc271641697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_Toc271641696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苏宁研发管理规范文件Word模板</dc:title>
  <dc:creator>李伟佳</dc:creator>
  <cp:lastModifiedBy>Kristina Q</cp:lastModifiedBy>
  <cp:revision>617</cp:revision>
  <cp:lastPrinted>2008-11-21T02:32:00Z</cp:lastPrinted>
  <dcterms:created xsi:type="dcterms:W3CDTF">2016-09-27T11:49:00Z</dcterms:created>
  <dcterms:modified xsi:type="dcterms:W3CDTF">2020-01-17T03:30:00Z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档编号">
    <vt:lpwstr>XW-Process-00</vt:lpwstr>
  </property>
</Properties>
</file>